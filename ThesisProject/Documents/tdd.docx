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F59B1A" w14:textId="77777777" w:rsidR="002D2FA5" w:rsidRPr="00F474B1" w:rsidRDefault="002D2FA5" w:rsidP="00CD6D2C">
      <w:pPr>
        <w:pStyle w:val="ReportGuidelines"/>
        <w:jc w:val="center"/>
        <w:rPr>
          <w:szCs w:val="24"/>
        </w:rPr>
      </w:pPr>
    </w:p>
    <w:p w14:paraId="1E4BFD21" w14:textId="77777777" w:rsidR="002D2FA5" w:rsidRPr="00F474B1" w:rsidRDefault="00EE2334" w:rsidP="00B278F0">
      <w:pPr>
        <w:pStyle w:val="ReportGuidelines"/>
        <w:jc w:val="center"/>
        <w:rPr>
          <w:szCs w:val="24"/>
        </w:rPr>
      </w:pPr>
      <w:r>
        <w:rPr>
          <w:noProof/>
          <w:szCs w:val="24"/>
        </w:rPr>
        <w:drawing>
          <wp:inline distT="0" distB="0" distL="0" distR="0" wp14:anchorId="745E6C77" wp14:editId="6574078A">
            <wp:extent cx="3086100" cy="17310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86100" cy="1731010"/>
                    </a:xfrm>
                    <a:prstGeom prst="rect">
                      <a:avLst/>
                    </a:prstGeom>
                    <a:noFill/>
                    <a:ln>
                      <a:noFill/>
                    </a:ln>
                  </pic:spPr>
                </pic:pic>
              </a:graphicData>
            </a:graphic>
          </wp:inline>
        </w:drawing>
      </w:r>
    </w:p>
    <w:p w14:paraId="643A95CE" w14:textId="77777777" w:rsidR="00255E27" w:rsidRPr="00F474B1" w:rsidRDefault="00255E27" w:rsidP="00255E27">
      <w:pPr>
        <w:pStyle w:val="ReportGuidelines"/>
        <w:jc w:val="center"/>
        <w:rPr>
          <w:szCs w:val="24"/>
        </w:rPr>
      </w:pPr>
    </w:p>
    <w:p w14:paraId="3691F03B" w14:textId="77777777" w:rsidR="003D7C41" w:rsidRDefault="003D7C41" w:rsidP="00FA667A">
      <w:pPr>
        <w:pStyle w:val="Title"/>
        <w:jc w:val="center"/>
      </w:pPr>
      <w:r w:rsidRPr="003D7C41">
        <w:t xml:space="preserve">Computer Games Development </w:t>
      </w:r>
      <w:r w:rsidR="00CD6D2C">
        <w:t>SE607</w:t>
      </w:r>
    </w:p>
    <w:p w14:paraId="17B9CC98" w14:textId="77777777" w:rsidR="00255E27" w:rsidRPr="00F474B1" w:rsidRDefault="004F37C5" w:rsidP="00FA667A">
      <w:pPr>
        <w:pStyle w:val="Title"/>
        <w:jc w:val="center"/>
      </w:pPr>
      <w:r>
        <w:t>Technical Design Document</w:t>
      </w:r>
      <w:r w:rsidR="003D7C41">
        <w:t xml:space="preserve"> </w:t>
      </w:r>
    </w:p>
    <w:p w14:paraId="4DEAAFCC" w14:textId="77777777" w:rsidR="00255E27" w:rsidRPr="00F474B1" w:rsidRDefault="00255E27" w:rsidP="00FA667A">
      <w:pPr>
        <w:pStyle w:val="Title"/>
        <w:jc w:val="center"/>
      </w:pPr>
      <w:r w:rsidRPr="00F474B1">
        <w:t>Year I</w:t>
      </w:r>
      <w:r w:rsidR="00CF6183">
        <w:t>V</w:t>
      </w:r>
    </w:p>
    <w:p w14:paraId="3F66F103" w14:textId="77777777" w:rsidR="002D2FA5" w:rsidRPr="00F474B1" w:rsidRDefault="002D2FA5" w:rsidP="00255E27">
      <w:pPr>
        <w:pStyle w:val="ReportGuidelines"/>
        <w:jc w:val="center"/>
        <w:rPr>
          <w:szCs w:val="24"/>
        </w:rPr>
      </w:pPr>
    </w:p>
    <w:p w14:paraId="6B38DA00" w14:textId="77777777" w:rsidR="002D2FA5" w:rsidRPr="00F474B1" w:rsidRDefault="002D2FA5" w:rsidP="00255E27">
      <w:pPr>
        <w:pStyle w:val="ReportGuidelines"/>
        <w:jc w:val="center"/>
        <w:rPr>
          <w:szCs w:val="24"/>
        </w:rPr>
      </w:pPr>
    </w:p>
    <w:p w14:paraId="7F103100" w14:textId="77777777" w:rsidR="002D2FA5" w:rsidRDefault="002D2FA5" w:rsidP="00E247BC">
      <w:pPr>
        <w:pStyle w:val="Title"/>
        <w:jc w:val="center"/>
        <w:rPr>
          <w:sz w:val="32"/>
          <w:szCs w:val="32"/>
        </w:rPr>
      </w:pPr>
    </w:p>
    <w:tbl>
      <w:tblPr>
        <w:tblW w:w="0" w:type="auto"/>
        <w:tblLook w:val="04A0" w:firstRow="1" w:lastRow="0" w:firstColumn="1" w:lastColumn="0" w:noHBand="0" w:noVBand="1"/>
      </w:tblPr>
      <w:tblGrid>
        <w:gridCol w:w="4518"/>
        <w:gridCol w:w="4508"/>
      </w:tblGrid>
      <w:tr w:rsidR="003D7C41" w14:paraId="49B50442" w14:textId="77777777" w:rsidTr="00E41A8C">
        <w:tc>
          <w:tcPr>
            <w:tcW w:w="4621" w:type="dxa"/>
            <w:shd w:val="clear" w:color="auto" w:fill="auto"/>
          </w:tcPr>
          <w:p w14:paraId="2B34C8B5" w14:textId="77777777" w:rsidR="00824E64" w:rsidRDefault="00824E64" w:rsidP="00E41A8C">
            <w:pPr>
              <w:pStyle w:val="Title"/>
              <w:jc w:val="center"/>
              <w:rPr>
                <w:sz w:val="32"/>
                <w:szCs w:val="32"/>
              </w:rPr>
            </w:pPr>
            <w:r>
              <w:rPr>
                <w:sz w:val="32"/>
                <w:szCs w:val="32"/>
              </w:rPr>
              <w:t xml:space="preserve">Donal Howe </w:t>
            </w:r>
          </w:p>
          <w:p w14:paraId="23049D66" w14:textId="77777777" w:rsidR="003D7C41" w:rsidRPr="00E41A8C" w:rsidRDefault="00824E64" w:rsidP="00E41A8C">
            <w:pPr>
              <w:pStyle w:val="Title"/>
              <w:jc w:val="center"/>
              <w:rPr>
                <w:sz w:val="32"/>
                <w:szCs w:val="32"/>
              </w:rPr>
            </w:pPr>
            <w:r w:rsidRPr="00E41A8C">
              <w:rPr>
                <w:sz w:val="32"/>
                <w:szCs w:val="32"/>
              </w:rPr>
              <w:t xml:space="preserve"> </w:t>
            </w:r>
            <w:r>
              <w:rPr>
                <w:sz w:val="32"/>
                <w:szCs w:val="32"/>
              </w:rPr>
              <w:t>C00249662</w:t>
            </w:r>
          </w:p>
          <w:p w14:paraId="03171D23" w14:textId="77777777" w:rsidR="003D7C41" w:rsidRDefault="003D7C41" w:rsidP="00E41A8C">
            <w:pPr>
              <w:pStyle w:val="Title"/>
            </w:pPr>
          </w:p>
        </w:tc>
        <w:tc>
          <w:tcPr>
            <w:tcW w:w="4621" w:type="dxa"/>
            <w:shd w:val="clear" w:color="auto" w:fill="auto"/>
          </w:tcPr>
          <w:p w14:paraId="28C57B58" w14:textId="77777777" w:rsidR="003D7C41" w:rsidRPr="00E41A8C" w:rsidRDefault="003D7C41" w:rsidP="00E41A8C">
            <w:pPr>
              <w:pStyle w:val="Title"/>
              <w:jc w:val="center"/>
              <w:rPr>
                <w:sz w:val="32"/>
                <w:szCs w:val="32"/>
              </w:rPr>
            </w:pPr>
            <w:r w:rsidRPr="00E41A8C">
              <w:rPr>
                <w:sz w:val="32"/>
                <w:szCs w:val="32"/>
              </w:rPr>
              <w:t>[Student Name]</w:t>
            </w:r>
          </w:p>
          <w:p w14:paraId="3B199838" w14:textId="77777777" w:rsidR="003D7C41" w:rsidRPr="00E41A8C" w:rsidRDefault="003D7C41" w:rsidP="00E41A8C">
            <w:pPr>
              <w:pStyle w:val="Title"/>
              <w:jc w:val="center"/>
              <w:rPr>
                <w:sz w:val="32"/>
                <w:szCs w:val="32"/>
              </w:rPr>
            </w:pPr>
            <w:r w:rsidRPr="00E41A8C">
              <w:rPr>
                <w:sz w:val="32"/>
                <w:szCs w:val="32"/>
              </w:rPr>
              <w:t>[Student Number]</w:t>
            </w:r>
          </w:p>
          <w:p w14:paraId="5FF15E21" w14:textId="77777777" w:rsidR="003D7C41" w:rsidRDefault="003D7C41" w:rsidP="00E41A8C">
            <w:pPr>
              <w:pStyle w:val="Title"/>
              <w:jc w:val="center"/>
            </w:pPr>
          </w:p>
        </w:tc>
      </w:tr>
      <w:tr w:rsidR="003D7C41" w14:paraId="5445B16E" w14:textId="77777777" w:rsidTr="00E41A8C">
        <w:tc>
          <w:tcPr>
            <w:tcW w:w="9242" w:type="dxa"/>
            <w:gridSpan w:val="2"/>
            <w:shd w:val="clear" w:color="auto" w:fill="auto"/>
          </w:tcPr>
          <w:p w14:paraId="407143E0" w14:textId="77777777" w:rsidR="003D7C41" w:rsidRPr="003D7C41" w:rsidRDefault="003D7C41" w:rsidP="00E41A8C">
            <w:pPr>
              <w:pStyle w:val="Title"/>
              <w:jc w:val="center"/>
            </w:pPr>
            <w:r w:rsidRPr="00E41A8C">
              <w:rPr>
                <w:sz w:val="32"/>
                <w:szCs w:val="32"/>
              </w:rPr>
              <w:t>[Date of Submission]</w:t>
            </w:r>
          </w:p>
        </w:tc>
      </w:tr>
    </w:tbl>
    <w:p w14:paraId="10B4A6A0" w14:textId="77777777" w:rsidR="00F452DC" w:rsidRDefault="00F452DC" w:rsidP="00B16F88">
      <w:pPr>
        <w:pStyle w:val="Heading1"/>
        <w:rPr>
          <w:lang w:val="ga-IE"/>
        </w:rPr>
      </w:pPr>
    </w:p>
    <w:p w14:paraId="7D68FD8C" w14:textId="77777777" w:rsidR="00F452DC" w:rsidRDefault="00F452DC" w:rsidP="00B16F88">
      <w:pPr>
        <w:pStyle w:val="Heading1"/>
        <w:rPr>
          <w:lang w:val="ga-IE"/>
        </w:rPr>
      </w:pPr>
    </w:p>
    <w:p w14:paraId="3FD3D141" w14:textId="77777777" w:rsidR="00F452DC" w:rsidRDefault="00F452DC" w:rsidP="00B16F88">
      <w:pPr>
        <w:pStyle w:val="Heading1"/>
        <w:rPr>
          <w:lang w:val="ga-IE"/>
        </w:rPr>
      </w:pPr>
    </w:p>
    <w:p w14:paraId="3C0F8BF2" w14:textId="77777777" w:rsidR="00F452DC" w:rsidRDefault="00F452DC" w:rsidP="00B16F88">
      <w:pPr>
        <w:pStyle w:val="Heading1"/>
        <w:rPr>
          <w:lang w:val="ga-IE"/>
        </w:rPr>
      </w:pPr>
    </w:p>
    <w:p w14:paraId="3B789AE1" w14:textId="77777777" w:rsidR="00F452DC" w:rsidRDefault="00F452DC" w:rsidP="00B16F88">
      <w:pPr>
        <w:pStyle w:val="Heading1"/>
        <w:rPr>
          <w:lang w:val="ga-IE"/>
        </w:rPr>
      </w:pPr>
    </w:p>
    <w:p w14:paraId="1CDA8D05" w14:textId="77777777" w:rsidR="00F452DC" w:rsidRDefault="00F452DC" w:rsidP="00B16F88">
      <w:pPr>
        <w:pStyle w:val="Heading1"/>
        <w:rPr>
          <w:lang w:val="ga-IE"/>
        </w:rPr>
      </w:pPr>
    </w:p>
    <w:p w14:paraId="0760C625" w14:textId="77777777" w:rsidR="00F452DC" w:rsidRDefault="00F452DC" w:rsidP="00B16F88">
      <w:pPr>
        <w:pStyle w:val="Heading1"/>
        <w:rPr>
          <w:lang w:val="ga-IE"/>
        </w:rPr>
      </w:pPr>
    </w:p>
    <w:p w14:paraId="269E3E4D" w14:textId="77777777" w:rsidR="00F452DC" w:rsidRDefault="00F452DC" w:rsidP="00B16F88">
      <w:pPr>
        <w:pStyle w:val="Heading1"/>
        <w:rPr>
          <w:lang w:val="ga-IE"/>
        </w:rPr>
      </w:pPr>
    </w:p>
    <w:p w14:paraId="1FC8E70B" w14:textId="77777777" w:rsidR="00F452DC" w:rsidRPr="00E247BC" w:rsidRDefault="00F452DC" w:rsidP="00F452DC">
      <w:pPr>
        <w:pStyle w:val="Title"/>
        <w:jc w:val="center"/>
        <w:rPr>
          <w:sz w:val="32"/>
          <w:szCs w:val="32"/>
        </w:rPr>
      </w:pPr>
      <w:r w:rsidRPr="00E247BC">
        <w:rPr>
          <w:sz w:val="32"/>
          <w:szCs w:val="32"/>
        </w:rPr>
        <w:t xml:space="preserve">[Declaration </w:t>
      </w:r>
      <w:r>
        <w:rPr>
          <w:sz w:val="32"/>
          <w:szCs w:val="32"/>
          <w:lang w:val="ga-IE"/>
        </w:rPr>
        <w:t>form to be attached]</w:t>
      </w:r>
      <w:r>
        <w:rPr>
          <w:sz w:val="32"/>
          <w:szCs w:val="32"/>
        </w:rPr>
        <w:t xml:space="preserve"> </w:t>
      </w:r>
    </w:p>
    <w:p w14:paraId="79544704" w14:textId="77777777" w:rsidR="00916337" w:rsidRPr="00F474B1" w:rsidRDefault="00255E27" w:rsidP="00B16F88">
      <w:pPr>
        <w:pStyle w:val="Heading1"/>
      </w:pPr>
      <w:r w:rsidRPr="00F474B1">
        <w:br w:type="page"/>
      </w:r>
    </w:p>
    <w:p w14:paraId="3135633C" w14:textId="4F16EAD5" w:rsidR="00916337" w:rsidRPr="008639CB" w:rsidRDefault="00277990" w:rsidP="00B16F88">
      <w:pPr>
        <w:pStyle w:val="TOCHeading"/>
        <w:rPr>
          <w:b/>
          <w:bCs/>
          <w:sz w:val="32"/>
          <w:szCs w:val="32"/>
          <w:u w:val="single"/>
        </w:rPr>
      </w:pPr>
      <w:r w:rsidRPr="008639CB">
        <w:rPr>
          <w:b/>
          <w:bCs/>
          <w:sz w:val="32"/>
          <w:szCs w:val="32"/>
          <w:u w:val="single"/>
        </w:rPr>
        <w:lastRenderedPageBreak/>
        <w:t>Table of c</w:t>
      </w:r>
      <w:r w:rsidR="00916337" w:rsidRPr="008639CB">
        <w:rPr>
          <w:b/>
          <w:bCs/>
          <w:sz w:val="32"/>
          <w:szCs w:val="32"/>
          <w:u w:val="single"/>
        </w:rPr>
        <w:t>ontents</w:t>
      </w:r>
    </w:p>
    <w:p w14:paraId="14B75CDA" w14:textId="7DEBF4FB" w:rsidR="00291B17" w:rsidRDefault="00291B17" w:rsidP="00291B17">
      <w:pPr>
        <w:rPr>
          <w:lang w:val="en-US"/>
        </w:rPr>
      </w:pPr>
    </w:p>
    <w:p w14:paraId="1B6D1926" w14:textId="1A32BD74" w:rsidR="00291B17" w:rsidRDefault="00291B17" w:rsidP="00291B17">
      <w:pPr>
        <w:pStyle w:val="ListParagraph"/>
        <w:numPr>
          <w:ilvl w:val="0"/>
          <w:numId w:val="14"/>
        </w:numPr>
        <w:rPr>
          <w:lang w:val="en-US"/>
        </w:rPr>
      </w:pPr>
      <w:r>
        <w:rPr>
          <w:lang w:val="en-US"/>
        </w:rPr>
        <w:t>Introduction …………………………………………………………………………. 2</w:t>
      </w:r>
    </w:p>
    <w:p w14:paraId="7ABCD4F5" w14:textId="73EC6717" w:rsidR="00291B17" w:rsidRDefault="00291B17" w:rsidP="00291B17">
      <w:pPr>
        <w:pStyle w:val="ListParagraph"/>
        <w:numPr>
          <w:ilvl w:val="0"/>
          <w:numId w:val="14"/>
        </w:numPr>
        <w:rPr>
          <w:lang w:val="en-US"/>
        </w:rPr>
      </w:pPr>
      <w:r>
        <w:rPr>
          <w:lang w:val="en-US"/>
        </w:rPr>
        <w:t>Technical Design…………………………………………………………………</w:t>
      </w:r>
      <w:r w:rsidR="00FC0D7B">
        <w:rPr>
          <w:lang w:val="en-US"/>
        </w:rPr>
        <w:t>….</w:t>
      </w:r>
      <w:r>
        <w:rPr>
          <w:lang w:val="en-US"/>
        </w:rPr>
        <w:t xml:space="preserve"> 2</w:t>
      </w:r>
    </w:p>
    <w:p w14:paraId="39A9A5F8" w14:textId="3426DB7F" w:rsidR="00277990" w:rsidRDefault="00277990" w:rsidP="00277990">
      <w:pPr>
        <w:pStyle w:val="ListParagraph"/>
        <w:numPr>
          <w:ilvl w:val="1"/>
          <w:numId w:val="14"/>
        </w:numPr>
        <w:rPr>
          <w:lang w:val="en-US"/>
        </w:rPr>
      </w:pPr>
      <w:r>
        <w:rPr>
          <w:lang w:val="en-US"/>
        </w:rPr>
        <w:t>Helper Classes, Structs………………………………………………………... 2-3</w:t>
      </w:r>
    </w:p>
    <w:p w14:paraId="1C036FA4" w14:textId="2CD84BA0" w:rsidR="00277990" w:rsidRDefault="00277990" w:rsidP="00277990">
      <w:pPr>
        <w:pStyle w:val="ListParagraph"/>
        <w:numPr>
          <w:ilvl w:val="1"/>
          <w:numId w:val="14"/>
        </w:numPr>
        <w:rPr>
          <w:lang w:val="en-US"/>
        </w:rPr>
      </w:pPr>
      <w:r>
        <w:rPr>
          <w:lang w:val="en-US"/>
        </w:rPr>
        <w:t>Utilized Classes ………………………………………………………………. 4-5</w:t>
      </w:r>
    </w:p>
    <w:p w14:paraId="72099169" w14:textId="084671D7" w:rsidR="00277990" w:rsidRDefault="00277990" w:rsidP="00277990">
      <w:pPr>
        <w:pStyle w:val="ListParagraph"/>
        <w:numPr>
          <w:ilvl w:val="1"/>
          <w:numId w:val="14"/>
        </w:numPr>
        <w:rPr>
          <w:lang w:val="en-US"/>
        </w:rPr>
      </w:pPr>
      <w:r>
        <w:rPr>
          <w:lang w:val="en-US"/>
        </w:rPr>
        <w:t>Algorithm Classes ……………………………………………………………. 5-7</w:t>
      </w:r>
    </w:p>
    <w:p w14:paraId="319B482A" w14:textId="38389A2D" w:rsidR="00277990" w:rsidRDefault="00277990" w:rsidP="00277990">
      <w:pPr>
        <w:pStyle w:val="ListParagraph"/>
        <w:numPr>
          <w:ilvl w:val="1"/>
          <w:numId w:val="14"/>
        </w:numPr>
        <w:rPr>
          <w:lang w:val="en-US"/>
        </w:rPr>
      </w:pPr>
      <w:r>
        <w:rPr>
          <w:lang w:val="en-US"/>
        </w:rPr>
        <w:t xml:space="preserve"> UI and Game Class …………………………………………………………... 8</w:t>
      </w:r>
    </w:p>
    <w:p w14:paraId="5CB72D9B" w14:textId="7A27CF78" w:rsidR="00277990" w:rsidRDefault="00277990" w:rsidP="00277990">
      <w:pPr>
        <w:pStyle w:val="ListParagraph"/>
        <w:numPr>
          <w:ilvl w:val="0"/>
          <w:numId w:val="14"/>
        </w:numPr>
        <w:rPr>
          <w:lang w:val="en-US"/>
        </w:rPr>
      </w:pPr>
      <w:r>
        <w:rPr>
          <w:lang w:val="en-US"/>
        </w:rPr>
        <w:t>Class Diagram ……………………………………………………………………. 9</w:t>
      </w:r>
    </w:p>
    <w:p w14:paraId="2598F36E" w14:textId="521BB523" w:rsidR="00277990" w:rsidRDefault="00277990" w:rsidP="00277990">
      <w:pPr>
        <w:pStyle w:val="ListParagraph"/>
        <w:numPr>
          <w:ilvl w:val="0"/>
          <w:numId w:val="14"/>
        </w:numPr>
        <w:rPr>
          <w:lang w:val="en-US"/>
        </w:rPr>
      </w:pPr>
      <w:r>
        <w:rPr>
          <w:lang w:val="en-US"/>
        </w:rPr>
        <w:t>CRC Cards ……………………………………………………………………</w:t>
      </w:r>
      <w:r w:rsidR="00FC0D7B">
        <w:rPr>
          <w:lang w:val="en-US"/>
        </w:rPr>
        <w:t>....</w:t>
      </w:r>
      <w:r>
        <w:rPr>
          <w:lang w:val="en-US"/>
        </w:rPr>
        <w:t xml:space="preserve"> 9-12</w:t>
      </w:r>
    </w:p>
    <w:p w14:paraId="22879F0E" w14:textId="18F015F3" w:rsidR="000E2A76" w:rsidRDefault="000E2A76" w:rsidP="00277990">
      <w:pPr>
        <w:pStyle w:val="ListParagraph"/>
        <w:numPr>
          <w:ilvl w:val="0"/>
          <w:numId w:val="14"/>
        </w:numPr>
        <w:rPr>
          <w:lang w:val="en-US"/>
        </w:rPr>
      </w:pPr>
      <w:r>
        <w:rPr>
          <w:lang w:val="en-US"/>
        </w:rPr>
        <w:t>Sequence diagram</w:t>
      </w:r>
      <w:r w:rsidR="003E5E93">
        <w:rPr>
          <w:lang w:val="en-US"/>
        </w:rPr>
        <w:t xml:space="preserve"> ………………………………………………………………</w:t>
      </w:r>
      <w:r w:rsidR="00725DCE">
        <w:rPr>
          <w:lang w:val="en-US"/>
        </w:rPr>
        <w:t>14</w:t>
      </w:r>
    </w:p>
    <w:p w14:paraId="6FB5F4A5" w14:textId="49A09220" w:rsidR="00277990" w:rsidRPr="00277990" w:rsidRDefault="00277990" w:rsidP="00277990">
      <w:pPr>
        <w:pStyle w:val="ListParagraph"/>
        <w:numPr>
          <w:ilvl w:val="0"/>
          <w:numId w:val="14"/>
        </w:numPr>
        <w:rPr>
          <w:lang w:val="en-US"/>
        </w:rPr>
      </w:pPr>
      <w:r>
        <w:rPr>
          <w:lang w:val="en-US"/>
        </w:rPr>
        <w:t>References ……………………………………………………………………</w:t>
      </w:r>
      <w:r w:rsidR="00FC0D7B">
        <w:rPr>
          <w:lang w:val="en-US"/>
        </w:rPr>
        <w:t>….</w:t>
      </w:r>
      <w:r>
        <w:rPr>
          <w:lang w:val="en-US"/>
        </w:rPr>
        <w:t xml:space="preserve">  1</w:t>
      </w:r>
      <w:r w:rsidR="00725DCE">
        <w:rPr>
          <w:lang w:val="en-US"/>
        </w:rPr>
        <w:t>5</w:t>
      </w:r>
    </w:p>
    <w:p w14:paraId="737B17D7" w14:textId="3F338211" w:rsidR="00916337" w:rsidRPr="00F474B1" w:rsidRDefault="00916337" w:rsidP="00916337">
      <w:pPr>
        <w:rPr>
          <w:szCs w:val="24"/>
        </w:rPr>
      </w:pPr>
    </w:p>
    <w:p w14:paraId="544E8D50" w14:textId="77777777" w:rsidR="002C536B" w:rsidRDefault="00916337" w:rsidP="00016144">
      <w:pPr>
        <w:pStyle w:val="Heading1"/>
      </w:pPr>
      <w:r w:rsidRPr="00F474B1">
        <w:br w:type="page"/>
      </w:r>
      <w:bookmarkStart w:id="0" w:name="_Toc54713656"/>
    </w:p>
    <w:p w14:paraId="568D12A1" w14:textId="6C188628" w:rsidR="00996B4B" w:rsidRPr="00FC0D7B" w:rsidRDefault="002C536B" w:rsidP="00FC0D7B">
      <w:pPr>
        <w:pStyle w:val="ListParagraph"/>
        <w:numPr>
          <w:ilvl w:val="0"/>
          <w:numId w:val="15"/>
        </w:numPr>
        <w:rPr>
          <w:b/>
          <w:sz w:val="32"/>
          <w:szCs w:val="32"/>
        </w:rPr>
      </w:pPr>
      <w:r w:rsidRPr="00FC0D7B">
        <w:rPr>
          <w:b/>
          <w:sz w:val="32"/>
          <w:szCs w:val="32"/>
        </w:rPr>
        <w:lastRenderedPageBreak/>
        <w:t>Introduction</w:t>
      </w:r>
    </w:p>
    <w:p w14:paraId="7E0A782D" w14:textId="30A65B0D" w:rsidR="00996B4B" w:rsidRPr="00996B4B" w:rsidRDefault="00996B4B" w:rsidP="00996B4B">
      <w:pPr>
        <w:rPr>
          <w:bCs/>
        </w:rPr>
      </w:pPr>
      <w:r>
        <w:rPr>
          <w:bCs/>
        </w:rPr>
        <w:t xml:space="preserve">The objective of this project is to compare the benefits and drawbacks of using commonly used heuristic based guided pathfinding algorithms to the incremental algorithm known as Dstar Lite. This project will discuss the direct benefits of each algorithm in depth, from </w:t>
      </w:r>
      <w:r w:rsidR="002F5C89">
        <w:rPr>
          <w:bCs/>
        </w:rPr>
        <w:t>Astar, Dijkstras</w:t>
      </w:r>
      <w:r>
        <w:rPr>
          <w:bCs/>
        </w:rPr>
        <w:t xml:space="preserve"> search algorithm, </w:t>
      </w:r>
      <w:r w:rsidR="002F5C89">
        <w:rPr>
          <w:bCs/>
        </w:rPr>
        <w:t>Lifelong</w:t>
      </w:r>
      <w:r>
        <w:rPr>
          <w:bCs/>
        </w:rPr>
        <w:t xml:space="preserve"> Planning Astar, and the non-guided algorithm known as Depth First Search when compared to D star Lite within a </w:t>
      </w:r>
      <w:r w:rsidR="004A76A8">
        <w:rPr>
          <w:bCs/>
        </w:rPr>
        <w:t>game’s</w:t>
      </w:r>
      <w:r>
        <w:rPr>
          <w:bCs/>
        </w:rPr>
        <w:t xml:space="preserve"> context. </w:t>
      </w:r>
    </w:p>
    <w:p w14:paraId="165E077A" w14:textId="77777777" w:rsidR="00996B4B" w:rsidRDefault="00996B4B" w:rsidP="00996B4B">
      <w:pPr>
        <w:rPr>
          <w:b/>
        </w:rPr>
      </w:pPr>
    </w:p>
    <w:p w14:paraId="1D8335F2" w14:textId="77777777" w:rsidR="00424F1D" w:rsidRDefault="00424F1D" w:rsidP="00996B4B">
      <w:pPr>
        <w:rPr>
          <w:b/>
        </w:rPr>
      </w:pPr>
    </w:p>
    <w:p w14:paraId="55F74306" w14:textId="77777777" w:rsidR="00424F1D" w:rsidRDefault="00424F1D" w:rsidP="00996B4B">
      <w:pPr>
        <w:rPr>
          <w:b/>
        </w:rPr>
      </w:pPr>
    </w:p>
    <w:p w14:paraId="0520AA39" w14:textId="77777777" w:rsidR="00424F1D" w:rsidRDefault="00424F1D" w:rsidP="00996B4B">
      <w:pPr>
        <w:rPr>
          <w:b/>
        </w:rPr>
      </w:pPr>
    </w:p>
    <w:p w14:paraId="10669C6F" w14:textId="77777777" w:rsidR="00424F1D" w:rsidRDefault="00424F1D" w:rsidP="00996B4B">
      <w:pPr>
        <w:rPr>
          <w:b/>
        </w:rPr>
      </w:pPr>
    </w:p>
    <w:p w14:paraId="56F132D7" w14:textId="77777777" w:rsidR="00424F1D" w:rsidRDefault="00424F1D" w:rsidP="00996B4B">
      <w:pPr>
        <w:rPr>
          <w:b/>
        </w:rPr>
      </w:pPr>
    </w:p>
    <w:p w14:paraId="4F159C70" w14:textId="77777777" w:rsidR="00424F1D" w:rsidRDefault="00424F1D" w:rsidP="00996B4B">
      <w:pPr>
        <w:rPr>
          <w:b/>
        </w:rPr>
      </w:pPr>
    </w:p>
    <w:p w14:paraId="4C5C13F9" w14:textId="77777777" w:rsidR="00424F1D" w:rsidRDefault="00424F1D" w:rsidP="00996B4B">
      <w:pPr>
        <w:rPr>
          <w:b/>
        </w:rPr>
      </w:pPr>
    </w:p>
    <w:p w14:paraId="0863F35B" w14:textId="77777777" w:rsidR="00424F1D" w:rsidRDefault="00424F1D" w:rsidP="00996B4B">
      <w:pPr>
        <w:rPr>
          <w:b/>
        </w:rPr>
      </w:pPr>
    </w:p>
    <w:p w14:paraId="0B4E9753" w14:textId="77777777" w:rsidR="00424F1D" w:rsidRDefault="00424F1D" w:rsidP="00996B4B">
      <w:pPr>
        <w:rPr>
          <w:b/>
        </w:rPr>
      </w:pPr>
    </w:p>
    <w:p w14:paraId="3C3848B7" w14:textId="77777777" w:rsidR="00424F1D" w:rsidRDefault="00424F1D" w:rsidP="00996B4B">
      <w:pPr>
        <w:rPr>
          <w:b/>
        </w:rPr>
      </w:pPr>
    </w:p>
    <w:p w14:paraId="7EF5E2C9" w14:textId="77777777" w:rsidR="00424F1D" w:rsidRDefault="00424F1D" w:rsidP="00996B4B">
      <w:pPr>
        <w:rPr>
          <w:b/>
        </w:rPr>
      </w:pPr>
    </w:p>
    <w:p w14:paraId="3775781B" w14:textId="77777777" w:rsidR="00424F1D" w:rsidRDefault="00424F1D" w:rsidP="00996B4B">
      <w:pPr>
        <w:rPr>
          <w:b/>
        </w:rPr>
      </w:pPr>
    </w:p>
    <w:p w14:paraId="3FC3B359" w14:textId="77777777" w:rsidR="00424F1D" w:rsidRDefault="00424F1D" w:rsidP="00996B4B">
      <w:pPr>
        <w:rPr>
          <w:b/>
        </w:rPr>
      </w:pPr>
    </w:p>
    <w:p w14:paraId="6D82DBCE" w14:textId="77777777" w:rsidR="00424F1D" w:rsidRDefault="00424F1D" w:rsidP="00996B4B">
      <w:pPr>
        <w:rPr>
          <w:b/>
        </w:rPr>
      </w:pPr>
    </w:p>
    <w:p w14:paraId="75049B50" w14:textId="77777777" w:rsidR="00424F1D" w:rsidRDefault="00424F1D" w:rsidP="00996B4B">
      <w:pPr>
        <w:rPr>
          <w:b/>
        </w:rPr>
      </w:pPr>
    </w:p>
    <w:p w14:paraId="117B646C" w14:textId="77777777" w:rsidR="00424F1D" w:rsidRDefault="00424F1D" w:rsidP="00996B4B">
      <w:pPr>
        <w:rPr>
          <w:b/>
        </w:rPr>
      </w:pPr>
    </w:p>
    <w:p w14:paraId="2BE7E14D" w14:textId="77777777" w:rsidR="00424F1D" w:rsidRDefault="00424F1D" w:rsidP="00996B4B">
      <w:pPr>
        <w:rPr>
          <w:b/>
        </w:rPr>
      </w:pPr>
    </w:p>
    <w:p w14:paraId="184E9B1D" w14:textId="77777777" w:rsidR="00424F1D" w:rsidRDefault="00424F1D" w:rsidP="00996B4B">
      <w:pPr>
        <w:rPr>
          <w:b/>
        </w:rPr>
      </w:pPr>
    </w:p>
    <w:p w14:paraId="3A0DE0B2" w14:textId="77777777" w:rsidR="00424F1D" w:rsidRDefault="00424F1D" w:rsidP="00996B4B">
      <w:pPr>
        <w:rPr>
          <w:b/>
        </w:rPr>
      </w:pPr>
    </w:p>
    <w:p w14:paraId="48180662" w14:textId="77777777" w:rsidR="00424F1D" w:rsidRDefault="00424F1D" w:rsidP="00996B4B">
      <w:pPr>
        <w:rPr>
          <w:b/>
        </w:rPr>
      </w:pPr>
    </w:p>
    <w:p w14:paraId="5AAB4823" w14:textId="77777777" w:rsidR="00424F1D" w:rsidRDefault="00424F1D" w:rsidP="00996B4B">
      <w:pPr>
        <w:rPr>
          <w:b/>
        </w:rPr>
      </w:pPr>
    </w:p>
    <w:p w14:paraId="7EA30557" w14:textId="77777777" w:rsidR="00424F1D" w:rsidRDefault="00424F1D" w:rsidP="00996B4B">
      <w:pPr>
        <w:rPr>
          <w:b/>
        </w:rPr>
      </w:pPr>
    </w:p>
    <w:p w14:paraId="5176ADAC" w14:textId="77777777" w:rsidR="00424F1D" w:rsidRDefault="00424F1D" w:rsidP="00996B4B">
      <w:pPr>
        <w:rPr>
          <w:b/>
        </w:rPr>
      </w:pPr>
    </w:p>
    <w:p w14:paraId="5EADA9F2" w14:textId="77777777" w:rsidR="00424F1D" w:rsidRDefault="00424F1D" w:rsidP="00996B4B">
      <w:pPr>
        <w:rPr>
          <w:b/>
        </w:rPr>
      </w:pPr>
    </w:p>
    <w:p w14:paraId="63562DD0" w14:textId="22D13173" w:rsidR="00016144" w:rsidRPr="002C4396" w:rsidRDefault="00121344" w:rsidP="00996B4B">
      <w:pPr>
        <w:rPr>
          <w:b/>
          <w:bCs/>
          <w:sz w:val="32"/>
          <w:szCs w:val="32"/>
          <w:u w:val="single"/>
        </w:rPr>
      </w:pPr>
      <w:r>
        <w:rPr>
          <w:b/>
          <w:bCs/>
          <w:sz w:val="32"/>
          <w:szCs w:val="32"/>
          <w:u w:val="single"/>
        </w:rPr>
        <w:lastRenderedPageBreak/>
        <w:t>2. Technical</w:t>
      </w:r>
      <w:r w:rsidR="00016144" w:rsidRPr="002C4396">
        <w:rPr>
          <w:b/>
          <w:bCs/>
          <w:sz w:val="32"/>
          <w:szCs w:val="32"/>
          <w:u w:val="single"/>
        </w:rPr>
        <w:t xml:space="preserve"> Design</w:t>
      </w:r>
      <w:bookmarkEnd w:id="0"/>
      <w:r w:rsidR="00016144" w:rsidRPr="002C4396">
        <w:rPr>
          <w:b/>
          <w:bCs/>
          <w:sz w:val="32"/>
          <w:szCs w:val="32"/>
          <w:u w:val="single"/>
        </w:rPr>
        <w:t xml:space="preserve"> </w:t>
      </w:r>
    </w:p>
    <w:p w14:paraId="7C285DE0" w14:textId="52ACA045" w:rsidR="00A12AE2" w:rsidRDefault="00A12AE2" w:rsidP="00A12AE2">
      <w:r>
        <w:t xml:space="preserve">The purpose of this document is </w:t>
      </w:r>
      <w:r w:rsidR="008E24CC">
        <w:t xml:space="preserve">to </w:t>
      </w:r>
      <w:r w:rsidR="00A05BCA">
        <w:t>effectively communicate</w:t>
      </w:r>
      <w:r w:rsidR="008E24CC">
        <w:t xml:space="preserve"> the technical details and design decisions of the system/algorithm to </w:t>
      </w:r>
      <w:r w:rsidR="00C73534">
        <w:t>the</w:t>
      </w:r>
      <w:r w:rsidR="008E24CC">
        <w:t xml:space="preserve"> readers.</w:t>
      </w:r>
    </w:p>
    <w:p w14:paraId="33A647FF" w14:textId="77777777" w:rsidR="00A12AE2" w:rsidRDefault="00A12AE2" w:rsidP="00E51C4B">
      <w:r>
        <w:t xml:space="preserve">It </w:t>
      </w:r>
      <w:r w:rsidR="00AF7444">
        <w:t>could</w:t>
      </w:r>
      <w:r>
        <w:t xml:space="preserve"> include software architecture, algorithm design, class specifications, </w:t>
      </w:r>
      <w:r w:rsidR="008032AD">
        <w:t xml:space="preserve">pseudo code, </w:t>
      </w:r>
      <w:r>
        <w:t>etc. with tools such as UML, Class Diagram, CRC Cards.</w:t>
      </w:r>
    </w:p>
    <w:p w14:paraId="0D24D197" w14:textId="77777777" w:rsidR="00AF6625" w:rsidRDefault="00AF6625" w:rsidP="00E51C4B"/>
    <w:p w14:paraId="6561E44B" w14:textId="2983FA42" w:rsidR="00173AA3" w:rsidRDefault="007E1276" w:rsidP="00E51C4B">
      <w:pPr>
        <w:rPr>
          <w:b/>
          <w:bCs/>
          <w:sz w:val="32"/>
          <w:szCs w:val="32"/>
          <w:u w:val="single"/>
        </w:rPr>
      </w:pPr>
      <w:r>
        <w:rPr>
          <w:b/>
          <w:bCs/>
          <w:sz w:val="32"/>
          <w:szCs w:val="32"/>
          <w:u w:val="single"/>
        </w:rPr>
        <w:t xml:space="preserve">2 .1 </w:t>
      </w:r>
      <w:r w:rsidR="00173AA3">
        <w:rPr>
          <w:b/>
          <w:bCs/>
          <w:sz w:val="32"/>
          <w:szCs w:val="32"/>
          <w:u w:val="single"/>
        </w:rPr>
        <w:t xml:space="preserve">Class Snippets: Header File </w:t>
      </w:r>
    </w:p>
    <w:p w14:paraId="6AEF9DE4" w14:textId="77777777" w:rsidR="00F23C44" w:rsidRDefault="00F23C44" w:rsidP="00E51C4B">
      <w:pPr>
        <w:rPr>
          <w:b/>
          <w:bCs/>
          <w:sz w:val="32"/>
          <w:szCs w:val="32"/>
          <w:u w:val="single"/>
        </w:rPr>
      </w:pPr>
    </w:p>
    <w:p w14:paraId="7A9B344A" w14:textId="6BB9FEA1" w:rsidR="00F23C44" w:rsidRPr="00F23C44" w:rsidRDefault="00F23C44" w:rsidP="00E51C4B">
      <w:pPr>
        <w:rPr>
          <w:b/>
          <w:bCs/>
          <w:sz w:val="32"/>
          <w:szCs w:val="32"/>
        </w:rPr>
      </w:pPr>
      <w:r>
        <w:rPr>
          <w:b/>
          <w:bCs/>
          <w:sz w:val="32"/>
          <w:szCs w:val="32"/>
        </w:rPr>
        <w:tab/>
        <w:t>Helper classes, St</w:t>
      </w:r>
      <w:r w:rsidR="00277990">
        <w:rPr>
          <w:b/>
          <w:bCs/>
          <w:sz w:val="32"/>
          <w:szCs w:val="32"/>
        </w:rPr>
        <w:t>r</w:t>
      </w:r>
      <w:r>
        <w:rPr>
          <w:b/>
          <w:bCs/>
          <w:sz w:val="32"/>
          <w:szCs w:val="32"/>
        </w:rPr>
        <w:t>ucts:</w:t>
      </w:r>
    </w:p>
    <w:tbl>
      <w:tblPr>
        <w:tblStyle w:val="TableGrid"/>
        <w:tblW w:w="0" w:type="auto"/>
        <w:tblLook w:val="04A0" w:firstRow="1" w:lastRow="0" w:firstColumn="1" w:lastColumn="0" w:noHBand="0" w:noVBand="1"/>
      </w:tblPr>
      <w:tblGrid>
        <w:gridCol w:w="4508"/>
        <w:gridCol w:w="4508"/>
      </w:tblGrid>
      <w:tr w:rsidR="000908BD" w14:paraId="7CF4BF60" w14:textId="77777777" w:rsidTr="000908BD">
        <w:tc>
          <w:tcPr>
            <w:tcW w:w="4508" w:type="dxa"/>
          </w:tcPr>
          <w:p w14:paraId="2E195DEE" w14:textId="48398F47" w:rsidR="000908BD" w:rsidRDefault="000908BD" w:rsidP="00E51C4B">
            <w:r w:rsidRPr="000908BD">
              <w:rPr>
                <w:noProof/>
              </w:rPr>
              <w:drawing>
                <wp:inline distT="0" distB="0" distL="0" distR="0" wp14:anchorId="633A8190" wp14:editId="56896B4B">
                  <wp:extent cx="2591162" cy="1638529"/>
                  <wp:effectExtent l="0" t="0" r="0" b="0"/>
                  <wp:docPr id="1030963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963682" name=""/>
                          <pic:cNvPicPr/>
                        </pic:nvPicPr>
                        <pic:blipFill>
                          <a:blip r:embed="rId12"/>
                          <a:stretch>
                            <a:fillRect/>
                          </a:stretch>
                        </pic:blipFill>
                        <pic:spPr>
                          <a:xfrm>
                            <a:off x="0" y="0"/>
                            <a:ext cx="2591162" cy="1638529"/>
                          </a:xfrm>
                          <a:prstGeom prst="rect">
                            <a:avLst/>
                          </a:prstGeom>
                        </pic:spPr>
                      </pic:pic>
                    </a:graphicData>
                  </a:graphic>
                </wp:inline>
              </w:drawing>
            </w:r>
          </w:p>
        </w:tc>
        <w:tc>
          <w:tcPr>
            <w:tcW w:w="4508" w:type="dxa"/>
          </w:tcPr>
          <w:p w14:paraId="463782D9" w14:textId="42A52CD2" w:rsidR="000908BD" w:rsidRDefault="000908BD" w:rsidP="00E51C4B">
            <w:r>
              <w:t xml:space="preserve">The </w:t>
            </w:r>
            <w:r w:rsidR="004A76A8">
              <w:t>Enum</w:t>
            </w:r>
            <w:r>
              <w:t xml:space="preserve"> class</w:t>
            </w:r>
            <w:r w:rsidR="00C85154">
              <w:t xml:space="preserve"> called “WhichAlgorithm”</w:t>
            </w:r>
            <w:r>
              <w:t xml:space="preserve"> which controls which algorithm is being used a certain time. This </w:t>
            </w:r>
            <w:r w:rsidR="004A76A8">
              <w:t>Enum</w:t>
            </w:r>
            <w:r>
              <w:t xml:space="preserve"> class contains the name for every pathfinding algorithm in the project.</w:t>
            </w:r>
          </w:p>
          <w:p w14:paraId="1E354715" w14:textId="1B69039F" w:rsidR="000908BD" w:rsidRDefault="000908BD" w:rsidP="00E51C4B"/>
        </w:tc>
      </w:tr>
      <w:tr w:rsidR="000908BD" w14:paraId="1DF251AE" w14:textId="77777777" w:rsidTr="000908BD">
        <w:tc>
          <w:tcPr>
            <w:tcW w:w="4508" w:type="dxa"/>
          </w:tcPr>
          <w:p w14:paraId="545EC268" w14:textId="4A5AEF1B" w:rsidR="000908BD" w:rsidRDefault="000908BD" w:rsidP="00E51C4B">
            <w:r w:rsidRPr="000908BD">
              <w:rPr>
                <w:noProof/>
              </w:rPr>
              <w:drawing>
                <wp:inline distT="0" distB="0" distL="0" distR="0" wp14:anchorId="1D93B2F5" wp14:editId="464513CE">
                  <wp:extent cx="2200582" cy="1247949"/>
                  <wp:effectExtent l="0" t="0" r="9525" b="9525"/>
                  <wp:docPr id="1082236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236176" name=""/>
                          <pic:cNvPicPr/>
                        </pic:nvPicPr>
                        <pic:blipFill>
                          <a:blip r:embed="rId13"/>
                          <a:stretch>
                            <a:fillRect/>
                          </a:stretch>
                        </pic:blipFill>
                        <pic:spPr>
                          <a:xfrm>
                            <a:off x="0" y="0"/>
                            <a:ext cx="2200582" cy="1247949"/>
                          </a:xfrm>
                          <a:prstGeom prst="rect">
                            <a:avLst/>
                          </a:prstGeom>
                        </pic:spPr>
                      </pic:pic>
                    </a:graphicData>
                  </a:graphic>
                </wp:inline>
              </w:drawing>
            </w:r>
          </w:p>
        </w:tc>
        <w:tc>
          <w:tcPr>
            <w:tcW w:w="4508" w:type="dxa"/>
          </w:tcPr>
          <w:p w14:paraId="187A4F6B" w14:textId="1B515694" w:rsidR="000908BD" w:rsidRDefault="000908BD" w:rsidP="00E51C4B">
            <w:r>
              <w:t xml:space="preserve">The </w:t>
            </w:r>
            <w:r w:rsidR="004A76A8">
              <w:t>Enum</w:t>
            </w:r>
            <w:r>
              <w:t xml:space="preserve"> class called </w:t>
            </w:r>
            <w:r w:rsidR="00C85154">
              <w:t>“</w:t>
            </w:r>
            <w:r>
              <w:t>GridSize</w:t>
            </w:r>
            <w:r w:rsidR="00C85154">
              <w:t>”</w:t>
            </w:r>
            <w:r>
              <w:t xml:space="preserve"> controls the size of the grid which is being used in the program ranging from </w:t>
            </w:r>
            <w:r w:rsidR="00C85154">
              <w:t>“</w:t>
            </w:r>
            <w:r>
              <w:t>small</w:t>
            </w:r>
            <w:r w:rsidR="00C85154">
              <w:t>”</w:t>
            </w:r>
            <w:r>
              <w:t xml:space="preserve"> to </w:t>
            </w:r>
            <w:r w:rsidR="00C85154">
              <w:t>“</w:t>
            </w:r>
            <w:r w:rsidR="004A76A8">
              <w:t>very Large”.</w:t>
            </w:r>
            <w:r>
              <w:t xml:space="preserve"> </w:t>
            </w:r>
          </w:p>
          <w:p w14:paraId="018BF51C" w14:textId="217932E1" w:rsidR="000908BD" w:rsidRDefault="000908BD" w:rsidP="00E51C4B">
            <w:r>
              <w:t>“small” = “10x10” grid</w:t>
            </w:r>
          </w:p>
          <w:p w14:paraId="1054D0D8" w14:textId="23829E94" w:rsidR="000908BD" w:rsidRDefault="000908BD" w:rsidP="00E51C4B">
            <w:r>
              <w:t>“Large” “50x50” grid</w:t>
            </w:r>
          </w:p>
          <w:p w14:paraId="5254E56C" w14:textId="021095EA" w:rsidR="000908BD" w:rsidRDefault="000908BD" w:rsidP="00E51C4B">
            <w:r>
              <w:t>“</w:t>
            </w:r>
            <w:r w:rsidR="004A76A8">
              <w:t>very Large</w:t>
            </w:r>
            <w:r>
              <w:t>” = “100x100” grid</w:t>
            </w:r>
          </w:p>
        </w:tc>
      </w:tr>
      <w:tr w:rsidR="000908BD" w14:paraId="79D6E5D7" w14:textId="77777777" w:rsidTr="000908BD">
        <w:tc>
          <w:tcPr>
            <w:tcW w:w="4508" w:type="dxa"/>
          </w:tcPr>
          <w:p w14:paraId="743433D5" w14:textId="05E9C768" w:rsidR="000908BD" w:rsidRDefault="00C85154" w:rsidP="00E51C4B">
            <w:r w:rsidRPr="00C85154">
              <w:rPr>
                <w:noProof/>
              </w:rPr>
              <w:drawing>
                <wp:inline distT="0" distB="0" distL="0" distR="0" wp14:anchorId="74939454" wp14:editId="5CAE5985">
                  <wp:extent cx="1762371" cy="1295581"/>
                  <wp:effectExtent l="0" t="0" r="9525" b="0"/>
                  <wp:docPr id="1498411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411583" name=""/>
                          <pic:cNvPicPr/>
                        </pic:nvPicPr>
                        <pic:blipFill>
                          <a:blip r:embed="rId14"/>
                          <a:stretch>
                            <a:fillRect/>
                          </a:stretch>
                        </pic:blipFill>
                        <pic:spPr>
                          <a:xfrm>
                            <a:off x="0" y="0"/>
                            <a:ext cx="1762371" cy="1295581"/>
                          </a:xfrm>
                          <a:prstGeom prst="rect">
                            <a:avLst/>
                          </a:prstGeom>
                        </pic:spPr>
                      </pic:pic>
                    </a:graphicData>
                  </a:graphic>
                </wp:inline>
              </w:drawing>
            </w:r>
          </w:p>
        </w:tc>
        <w:tc>
          <w:tcPr>
            <w:tcW w:w="4508" w:type="dxa"/>
          </w:tcPr>
          <w:p w14:paraId="11B5785B" w14:textId="1BD9893D" w:rsidR="000908BD" w:rsidRDefault="00C85154" w:rsidP="00E51C4B">
            <w:r>
              <w:t xml:space="preserve">This </w:t>
            </w:r>
            <w:r w:rsidR="004A76A8">
              <w:t>Enum</w:t>
            </w:r>
            <w:r>
              <w:t xml:space="preserve"> class called “Race” depicts whether you want to race the algorithms in comparison to dstar lite on a chosen path </w:t>
            </w:r>
          </w:p>
        </w:tc>
      </w:tr>
      <w:tr w:rsidR="000908BD" w14:paraId="2A17547F" w14:textId="77777777" w:rsidTr="000908BD">
        <w:tc>
          <w:tcPr>
            <w:tcW w:w="4508" w:type="dxa"/>
          </w:tcPr>
          <w:p w14:paraId="443C5E71" w14:textId="49C810A1" w:rsidR="000908BD" w:rsidRDefault="00C85154" w:rsidP="00E51C4B">
            <w:r w:rsidRPr="00C85154">
              <w:rPr>
                <w:noProof/>
              </w:rPr>
              <w:lastRenderedPageBreak/>
              <w:drawing>
                <wp:inline distT="0" distB="0" distL="0" distR="0" wp14:anchorId="1B32D1BF" wp14:editId="07A55D63">
                  <wp:extent cx="1829055" cy="1114581"/>
                  <wp:effectExtent l="0" t="0" r="0" b="9525"/>
                  <wp:docPr id="254093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093992" name=""/>
                          <pic:cNvPicPr/>
                        </pic:nvPicPr>
                        <pic:blipFill>
                          <a:blip r:embed="rId15"/>
                          <a:stretch>
                            <a:fillRect/>
                          </a:stretch>
                        </pic:blipFill>
                        <pic:spPr>
                          <a:xfrm>
                            <a:off x="0" y="0"/>
                            <a:ext cx="1829055" cy="1114581"/>
                          </a:xfrm>
                          <a:prstGeom prst="rect">
                            <a:avLst/>
                          </a:prstGeom>
                        </pic:spPr>
                      </pic:pic>
                    </a:graphicData>
                  </a:graphic>
                </wp:inline>
              </w:drawing>
            </w:r>
          </w:p>
        </w:tc>
        <w:tc>
          <w:tcPr>
            <w:tcW w:w="4508" w:type="dxa"/>
          </w:tcPr>
          <w:p w14:paraId="5B000046" w14:textId="62232607" w:rsidR="000908BD" w:rsidRDefault="00C85154" w:rsidP="00E51C4B">
            <w:r>
              <w:t xml:space="preserve">The </w:t>
            </w:r>
            <w:r w:rsidR="004A76A8">
              <w:t>Enum</w:t>
            </w:r>
            <w:r>
              <w:t xml:space="preserve"> class called “debug” toggles whether the user wants to see the variable values for Dstar Lite on the screen. This is only available with the small grid size </w:t>
            </w:r>
          </w:p>
        </w:tc>
      </w:tr>
      <w:tr w:rsidR="005818E0" w14:paraId="6B8CF303" w14:textId="77777777" w:rsidTr="000908BD">
        <w:tc>
          <w:tcPr>
            <w:tcW w:w="4508" w:type="dxa"/>
          </w:tcPr>
          <w:p w14:paraId="49078AA5" w14:textId="0B22DC1B" w:rsidR="005818E0" w:rsidRPr="00C85154" w:rsidRDefault="005818E0" w:rsidP="00E51C4B">
            <w:r w:rsidRPr="005818E0">
              <w:rPr>
                <w:noProof/>
              </w:rPr>
              <w:drawing>
                <wp:inline distT="0" distB="0" distL="0" distR="0" wp14:anchorId="5362C0DD" wp14:editId="0E8DD2F1">
                  <wp:extent cx="2248214" cy="1219370"/>
                  <wp:effectExtent l="0" t="0" r="0" b="0"/>
                  <wp:docPr id="347454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454676" name=""/>
                          <pic:cNvPicPr/>
                        </pic:nvPicPr>
                        <pic:blipFill>
                          <a:blip r:embed="rId16"/>
                          <a:stretch>
                            <a:fillRect/>
                          </a:stretch>
                        </pic:blipFill>
                        <pic:spPr>
                          <a:xfrm>
                            <a:off x="0" y="0"/>
                            <a:ext cx="2248214" cy="1219370"/>
                          </a:xfrm>
                          <a:prstGeom prst="rect">
                            <a:avLst/>
                          </a:prstGeom>
                        </pic:spPr>
                      </pic:pic>
                    </a:graphicData>
                  </a:graphic>
                </wp:inline>
              </w:drawing>
            </w:r>
          </w:p>
        </w:tc>
        <w:tc>
          <w:tcPr>
            <w:tcW w:w="4508" w:type="dxa"/>
          </w:tcPr>
          <w:p w14:paraId="415EC3DE" w14:textId="1CDB8903" w:rsidR="005818E0" w:rsidRDefault="004220C0" w:rsidP="00E51C4B">
            <w:r>
              <w:t xml:space="preserve">The struct </w:t>
            </w:r>
            <w:r w:rsidR="00A05BCA">
              <w:t>called “</w:t>
            </w:r>
            <w:r w:rsidR="004A76A8">
              <w:t>Screen Size</w:t>
            </w:r>
            <w:r>
              <w:t>”</w:t>
            </w:r>
            <w:r w:rsidR="005818E0">
              <w:t xml:space="preserve"> struct which controls the size of each window</w:t>
            </w:r>
          </w:p>
        </w:tc>
      </w:tr>
      <w:tr w:rsidR="00727DDF" w14:paraId="146EF4F2" w14:textId="77777777" w:rsidTr="000908BD">
        <w:tc>
          <w:tcPr>
            <w:tcW w:w="4508" w:type="dxa"/>
          </w:tcPr>
          <w:p w14:paraId="4ACF324D" w14:textId="4B57DF91" w:rsidR="00727DDF" w:rsidRPr="005818E0" w:rsidRDefault="00727DDF" w:rsidP="00E51C4B">
            <w:r w:rsidRPr="00727DDF">
              <w:rPr>
                <w:noProof/>
              </w:rPr>
              <w:drawing>
                <wp:inline distT="0" distB="0" distL="0" distR="0" wp14:anchorId="0528999E" wp14:editId="0199F102">
                  <wp:extent cx="1933845" cy="876422"/>
                  <wp:effectExtent l="0" t="0" r="9525" b="0"/>
                  <wp:docPr id="934786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786453" name=""/>
                          <pic:cNvPicPr/>
                        </pic:nvPicPr>
                        <pic:blipFill>
                          <a:blip r:embed="rId17"/>
                          <a:stretch>
                            <a:fillRect/>
                          </a:stretch>
                        </pic:blipFill>
                        <pic:spPr>
                          <a:xfrm>
                            <a:off x="0" y="0"/>
                            <a:ext cx="1933845" cy="876422"/>
                          </a:xfrm>
                          <a:prstGeom prst="rect">
                            <a:avLst/>
                          </a:prstGeom>
                        </pic:spPr>
                      </pic:pic>
                    </a:graphicData>
                  </a:graphic>
                </wp:inline>
              </w:drawing>
            </w:r>
          </w:p>
        </w:tc>
        <w:tc>
          <w:tcPr>
            <w:tcW w:w="4508" w:type="dxa"/>
          </w:tcPr>
          <w:p w14:paraId="09C98E91" w14:textId="5A581A13" w:rsidR="00727DDF" w:rsidRDefault="00727DDF" w:rsidP="00E51C4B">
            <w:r>
              <w:t xml:space="preserve">The </w:t>
            </w:r>
            <w:r w:rsidR="004A76A8">
              <w:t>Enum</w:t>
            </w:r>
            <w:r>
              <w:t xml:space="preserve"> class called “Mode” which controls which mode the application is in. behaving differently depending on which one it is in </w:t>
            </w:r>
          </w:p>
        </w:tc>
      </w:tr>
    </w:tbl>
    <w:p w14:paraId="23855819" w14:textId="77777777" w:rsidR="00AF6625" w:rsidRDefault="00AF6625" w:rsidP="00E51C4B"/>
    <w:p w14:paraId="23E9EA16" w14:textId="77777777" w:rsidR="0088739E" w:rsidRDefault="0088739E" w:rsidP="00E51C4B"/>
    <w:p w14:paraId="4EE79414" w14:textId="77777777" w:rsidR="0088739E" w:rsidRDefault="0088739E" w:rsidP="00E51C4B"/>
    <w:p w14:paraId="220047E8" w14:textId="77777777" w:rsidR="0088739E" w:rsidRDefault="0088739E" w:rsidP="00E51C4B"/>
    <w:p w14:paraId="67AEF2E5" w14:textId="77777777" w:rsidR="0088739E" w:rsidRDefault="0088739E" w:rsidP="00E51C4B"/>
    <w:p w14:paraId="1E4D3AE7" w14:textId="77777777" w:rsidR="0088739E" w:rsidRDefault="0088739E" w:rsidP="00E51C4B"/>
    <w:p w14:paraId="18E047AC" w14:textId="77777777" w:rsidR="0088739E" w:rsidRDefault="0088739E" w:rsidP="00E51C4B"/>
    <w:p w14:paraId="45988C89" w14:textId="77777777" w:rsidR="0088739E" w:rsidRDefault="0088739E" w:rsidP="00E51C4B"/>
    <w:p w14:paraId="248147B0" w14:textId="77777777" w:rsidR="0088739E" w:rsidRDefault="0088739E" w:rsidP="00E51C4B"/>
    <w:p w14:paraId="5CD7EE77" w14:textId="77777777" w:rsidR="0088739E" w:rsidRDefault="0088739E" w:rsidP="00E51C4B"/>
    <w:p w14:paraId="139713E9" w14:textId="77777777" w:rsidR="0088739E" w:rsidRDefault="0088739E" w:rsidP="00E51C4B"/>
    <w:p w14:paraId="2698EF5D" w14:textId="77777777" w:rsidR="0088739E" w:rsidRDefault="0088739E" w:rsidP="00E51C4B"/>
    <w:p w14:paraId="72CF93BA" w14:textId="77777777" w:rsidR="0088739E" w:rsidRDefault="0088739E" w:rsidP="00E51C4B"/>
    <w:p w14:paraId="1CB89F01" w14:textId="780B00D3" w:rsidR="0088739E" w:rsidRPr="0088739E" w:rsidRDefault="00121344" w:rsidP="00E51C4B">
      <w:pPr>
        <w:rPr>
          <w:b/>
          <w:bCs/>
          <w:sz w:val="32"/>
          <w:szCs w:val="32"/>
          <w:u w:val="single"/>
        </w:rPr>
      </w:pPr>
      <w:r>
        <w:rPr>
          <w:b/>
          <w:bCs/>
          <w:sz w:val="32"/>
          <w:szCs w:val="32"/>
          <w:u w:val="single"/>
        </w:rPr>
        <w:t xml:space="preserve">2.2 </w:t>
      </w:r>
      <w:r w:rsidR="0088739E" w:rsidRPr="0088739E">
        <w:rPr>
          <w:b/>
          <w:bCs/>
          <w:sz w:val="32"/>
          <w:szCs w:val="32"/>
          <w:u w:val="single"/>
        </w:rPr>
        <w:t>Utilised Class Snippets:</w:t>
      </w:r>
      <w:r w:rsidR="0088739E">
        <w:rPr>
          <w:b/>
          <w:bCs/>
          <w:sz w:val="32"/>
          <w:szCs w:val="32"/>
          <w:u w:val="single"/>
        </w:rPr>
        <w:t xml:space="preserve"> </w:t>
      </w:r>
    </w:p>
    <w:tbl>
      <w:tblPr>
        <w:tblStyle w:val="TableGrid"/>
        <w:tblW w:w="0" w:type="auto"/>
        <w:tblLook w:val="04A0" w:firstRow="1" w:lastRow="0" w:firstColumn="1" w:lastColumn="0" w:noHBand="0" w:noVBand="1"/>
      </w:tblPr>
      <w:tblGrid>
        <w:gridCol w:w="4508"/>
        <w:gridCol w:w="4508"/>
      </w:tblGrid>
      <w:tr w:rsidR="00C85154" w14:paraId="10ADB252" w14:textId="77777777" w:rsidTr="00C85154">
        <w:tc>
          <w:tcPr>
            <w:tcW w:w="4508" w:type="dxa"/>
          </w:tcPr>
          <w:p w14:paraId="4B533A8E" w14:textId="77777777" w:rsidR="00C85154" w:rsidRDefault="00C85154" w:rsidP="00B24222">
            <w:r w:rsidRPr="00C85154">
              <w:rPr>
                <w:noProof/>
              </w:rPr>
              <w:lastRenderedPageBreak/>
              <w:drawing>
                <wp:inline distT="0" distB="0" distL="0" distR="0" wp14:anchorId="1B732BB6" wp14:editId="2C60AB8D">
                  <wp:extent cx="2038635" cy="4667901"/>
                  <wp:effectExtent l="0" t="0" r="0" b="0"/>
                  <wp:docPr id="1602295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295757" name=""/>
                          <pic:cNvPicPr/>
                        </pic:nvPicPr>
                        <pic:blipFill>
                          <a:blip r:embed="rId18"/>
                          <a:stretch>
                            <a:fillRect/>
                          </a:stretch>
                        </pic:blipFill>
                        <pic:spPr>
                          <a:xfrm>
                            <a:off x="0" y="0"/>
                            <a:ext cx="2038635" cy="4667901"/>
                          </a:xfrm>
                          <a:prstGeom prst="rect">
                            <a:avLst/>
                          </a:prstGeom>
                        </pic:spPr>
                      </pic:pic>
                    </a:graphicData>
                  </a:graphic>
                </wp:inline>
              </w:drawing>
            </w:r>
          </w:p>
          <w:p w14:paraId="5711A484" w14:textId="53898037" w:rsidR="001C5091" w:rsidRDefault="00C85154" w:rsidP="00B24222">
            <w:r w:rsidRPr="00C85154">
              <w:rPr>
                <w:noProof/>
              </w:rPr>
              <w:drawing>
                <wp:inline distT="0" distB="0" distL="0" distR="0" wp14:anchorId="7BE346BC" wp14:editId="591D9986">
                  <wp:extent cx="1952898" cy="1638529"/>
                  <wp:effectExtent l="0" t="0" r="9525" b="0"/>
                  <wp:docPr id="1091100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100549" name=""/>
                          <pic:cNvPicPr/>
                        </pic:nvPicPr>
                        <pic:blipFill>
                          <a:blip r:embed="rId19"/>
                          <a:stretch>
                            <a:fillRect/>
                          </a:stretch>
                        </pic:blipFill>
                        <pic:spPr>
                          <a:xfrm>
                            <a:off x="0" y="0"/>
                            <a:ext cx="1952898" cy="1638529"/>
                          </a:xfrm>
                          <a:prstGeom prst="rect">
                            <a:avLst/>
                          </a:prstGeom>
                        </pic:spPr>
                      </pic:pic>
                    </a:graphicData>
                  </a:graphic>
                </wp:inline>
              </w:drawing>
            </w:r>
          </w:p>
        </w:tc>
        <w:tc>
          <w:tcPr>
            <w:tcW w:w="4508" w:type="dxa"/>
          </w:tcPr>
          <w:p w14:paraId="3A362039" w14:textId="77777777" w:rsidR="00C85154" w:rsidRDefault="00A03EB2" w:rsidP="00B24222">
            <w:r>
              <w:t>Public variables of Cell Class</w:t>
            </w:r>
          </w:p>
          <w:p w14:paraId="4C0D6815" w14:textId="77777777" w:rsidR="00521981" w:rsidRDefault="00521981" w:rsidP="00B24222"/>
          <w:p w14:paraId="06110182" w14:textId="1BEE2EC7" w:rsidR="00521981" w:rsidRDefault="00521981" w:rsidP="00B24222">
            <w:r>
              <w:t xml:space="preserve">the header file for the Cell(node) which has all the current functions in </w:t>
            </w:r>
            <w:r w:rsidR="004220C0">
              <w:t>use.</w:t>
            </w:r>
          </w:p>
          <w:p w14:paraId="295F9AB7" w14:textId="77777777" w:rsidR="00A03EB2" w:rsidRDefault="00A03EB2" w:rsidP="00B24222"/>
          <w:p w14:paraId="6503CB75" w14:textId="77777777" w:rsidR="00A03EB2" w:rsidRDefault="00A03EB2" w:rsidP="00B24222"/>
          <w:p w14:paraId="0C6BBD68" w14:textId="77777777" w:rsidR="00A03EB2" w:rsidRDefault="00A03EB2" w:rsidP="00B24222"/>
          <w:p w14:paraId="7784266D" w14:textId="77777777" w:rsidR="00A03EB2" w:rsidRDefault="00A03EB2" w:rsidP="00B24222"/>
          <w:p w14:paraId="107D9E6F" w14:textId="77777777" w:rsidR="00A03EB2" w:rsidRDefault="00A03EB2" w:rsidP="00B24222"/>
          <w:p w14:paraId="602EAADC" w14:textId="77777777" w:rsidR="00A03EB2" w:rsidRDefault="00A03EB2" w:rsidP="00B24222"/>
          <w:p w14:paraId="1A0822D4" w14:textId="77777777" w:rsidR="00A03EB2" w:rsidRDefault="00A03EB2" w:rsidP="00B24222"/>
          <w:p w14:paraId="64CA6F7A" w14:textId="77777777" w:rsidR="00A03EB2" w:rsidRDefault="00A03EB2" w:rsidP="00B24222"/>
          <w:p w14:paraId="7E8B9DF5" w14:textId="77777777" w:rsidR="00A03EB2" w:rsidRDefault="00A03EB2" w:rsidP="00B24222"/>
          <w:p w14:paraId="6D37959F" w14:textId="77777777" w:rsidR="00A03EB2" w:rsidRDefault="00A03EB2" w:rsidP="00B24222"/>
          <w:p w14:paraId="6175B17A" w14:textId="77777777" w:rsidR="00A03EB2" w:rsidRDefault="00A03EB2" w:rsidP="00B24222"/>
          <w:p w14:paraId="0DCDDAB3" w14:textId="77777777" w:rsidR="00A03EB2" w:rsidRDefault="00A03EB2" w:rsidP="00B24222"/>
          <w:p w14:paraId="1C316A8B" w14:textId="77777777" w:rsidR="00A03EB2" w:rsidRDefault="00A03EB2" w:rsidP="00B24222"/>
          <w:p w14:paraId="0559A4B8" w14:textId="77777777" w:rsidR="00A03EB2" w:rsidRDefault="00A03EB2" w:rsidP="00B24222">
            <w:r>
              <w:t>Private variables to Cell Class</w:t>
            </w:r>
          </w:p>
          <w:p w14:paraId="330F90E2" w14:textId="77777777" w:rsidR="00827CEB" w:rsidRDefault="00827CEB" w:rsidP="00B24222"/>
          <w:p w14:paraId="6A88CC03" w14:textId="77777777" w:rsidR="00827CEB" w:rsidRDefault="00827CEB" w:rsidP="00B24222"/>
          <w:p w14:paraId="5AE14F57" w14:textId="4F73CC13" w:rsidR="007D7BEE" w:rsidRDefault="007D7BEE" w:rsidP="00B24222"/>
        </w:tc>
      </w:tr>
    </w:tbl>
    <w:p w14:paraId="4D917A38" w14:textId="45FD6119" w:rsidR="00B24222" w:rsidRDefault="00B24222" w:rsidP="00B24222">
      <w:r w:rsidRPr="00B24222">
        <w:t xml:space="preserve"> </w:t>
      </w:r>
    </w:p>
    <w:p w14:paraId="610A8697" w14:textId="77777777" w:rsidR="00AF6625" w:rsidRDefault="00AF6625" w:rsidP="00E51C4B"/>
    <w:p w14:paraId="1D857D1C" w14:textId="77777777" w:rsidR="00C91282" w:rsidRDefault="0070771E" w:rsidP="00E51C4B">
      <w:r w:rsidRPr="0070771E">
        <w:t xml:space="preserve"> </w:t>
      </w:r>
    </w:p>
    <w:tbl>
      <w:tblPr>
        <w:tblStyle w:val="TableGrid"/>
        <w:tblW w:w="0" w:type="auto"/>
        <w:tblLook w:val="04A0" w:firstRow="1" w:lastRow="0" w:firstColumn="1" w:lastColumn="0" w:noHBand="0" w:noVBand="1"/>
      </w:tblPr>
      <w:tblGrid>
        <w:gridCol w:w="4508"/>
        <w:gridCol w:w="4508"/>
      </w:tblGrid>
      <w:tr w:rsidR="00C91282" w14:paraId="1AD38060" w14:textId="77777777" w:rsidTr="00C91282">
        <w:tc>
          <w:tcPr>
            <w:tcW w:w="4508" w:type="dxa"/>
          </w:tcPr>
          <w:p w14:paraId="4D9243AE" w14:textId="77777777" w:rsidR="00C91282" w:rsidRDefault="004E593F" w:rsidP="00E51C4B">
            <w:r w:rsidRPr="004E593F">
              <w:rPr>
                <w:noProof/>
              </w:rPr>
              <w:lastRenderedPageBreak/>
              <w:drawing>
                <wp:inline distT="0" distB="0" distL="0" distR="0" wp14:anchorId="1461BDEB" wp14:editId="04BF901B">
                  <wp:extent cx="1867161" cy="1324160"/>
                  <wp:effectExtent l="0" t="0" r="0" b="9525"/>
                  <wp:docPr id="1955044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044562" name=""/>
                          <pic:cNvPicPr/>
                        </pic:nvPicPr>
                        <pic:blipFill>
                          <a:blip r:embed="rId20"/>
                          <a:stretch>
                            <a:fillRect/>
                          </a:stretch>
                        </pic:blipFill>
                        <pic:spPr>
                          <a:xfrm>
                            <a:off x="0" y="0"/>
                            <a:ext cx="1867161" cy="1324160"/>
                          </a:xfrm>
                          <a:prstGeom prst="rect">
                            <a:avLst/>
                          </a:prstGeom>
                        </pic:spPr>
                      </pic:pic>
                    </a:graphicData>
                  </a:graphic>
                </wp:inline>
              </w:drawing>
            </w:r>
          </w:p>
          <w:p w14:paraId="630A739B" w14:textId="634D5CDD" w:rsidR="00955E54" w:rsidRDefault="00955E54" w:rsidP="00E51C4B">
            <w:r w:rsidRPr="00955E54">
              <w:rPr>
                <w:noProof/>
              </w:rPr>
              <w:drawing>
                <wp:inline distT="0" distB="0" distL="0" distR="0" wp14:anchorId="29F0712A" wp14:editId="6967203C">
                  <wp:extent cx="2206586" cy="2286000"/>
                  <wp:effectExtent l="0" t="0" r="3810" b="0"/>
                  <wp:docPr id="261699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699979" name=""/>
                          <pic:cNvPicPr/>
                        </pic:nvPicPr>
                        <pic:blipFill>
                          <a:blip r:embed="rId21"/>
                          <a:stretch>
                            <a:fillRect/>
                          </a:stretch>
                        </pic:blipFill>
                        <pic:spPr>
                          <a:xfrm>
                            <a:off x="0" y="0"/>
                            <a:ext cx="2214015" cy="2293696"/>
                          </a:xfrm>
                          <a:prstGeom prst="rect">
                            <a:avLst/>
                          </a:prstGeom>
                        </pic:spPr>
                      </pic:pic>
                    </a:graphicData>
                  </a:graphic>
                </wp:inline>
              </w:drawing>
            </w:r>
          </w:p>
        </w:tc>
        <w:tc>
          <w:tcPr>
            <w:tcW w:w="4508" w:type="dxa"/>
          </w:tcPr>
          <w:p w14:paraId="467459E1" w14:textId="77777777" w:rsidR="00C91282" w:rsidRDefault="004E593F" w:rsidP="00E51C4B">
            <w:r>
              <w:t>private member variables of the grid class</w:t>
            </w:r>
          </w:p>
          <w:p w14:paraId="00C562E9" w14:textId="77777777" w:rsidR="009E1957" w:rsidRDefault="009E1957" w:rsidP="00E51C4B"/>
          <w:p w14:paraId="1FCF51EC" w14:textId="77777777" w:rsidR="00A05BCA" w:rsidRDefault="00A05BCA" w:rsidP="00E51C4B"/>
          <w:p w14:paraId="1964C419" w14:textId="77777777" w:rsidR="00A05BCA" w:rsidRDefault="00A05BCA" w:rsidP="00E51C4B"/>
          <w:p w14:paraId="67F1A332" w14:textId="77777777" w:rsidR="00A05BCA" w:rsidRDefault="00A05BCA" w:rsidP="00E51C4B"/>
          <w:p w14:paraId="2301E5A4" w14:textId="21858514" w:rsidR="009E1957" w:rsidRDefault="009E1957" w:rsidP="00E51C4B">
            <w:r>
              <w:t>public members of the Grid class</w:t>
            </w:r>
          </w:p>
        </w:tc>
      </w:tr>
    </w:tbl>
    <w:p w14:paraId="2E6E82C6" w14:textId="23661021" w:rsidR="00AF6625" w:rsidRDefault="00AF6625" w:rsidP="00E51C4B"/>
    <w:p w14:paraId="609BAAA3" w14:textId="0658D9E0" w:rsidR="00AF6625" w:rsidRDefault="002F212B" w:rsidP="00E51C4B">
      <w:r>
        <w:t xml:space="preserve"> </w:t>
      </w:r>
    </w:p>
    <w:p w14:paraId="4EEE1EB5" w14:textId="365B2519" w:rsidR="00AF6625" w:rsidRPr="0074585D" w:rsidRDefault="004A76A8" w:rsidP="00E51C4B">
      <w:pPr>
        <w:rPr>
          <w:b/>
          <w:bCs/>
          <w:sz w:val="32"/>
          <w:szCs w:val="32"/>
          <w:u w:val="single"/>
        </w:rPr>
      </w:pPr>
      <w:r>
        <w:rPr>
          <w:b/>
          <w:bCs/>
          <w:sz w:val="32"/>
          <w:szCs w:val="32"/>
          <w:u w:val="single"/>
        </w:rPr>
        <w:t>2.3,</w:t>
      </w:r>
      <w:r w:rsidR="001A6E58">
        <w:rPr>
          <w:b/>
          <w:bCs/>
          <w:sz w:val="32"/>
          <w:szCs w:val="32"/>
          <w:u w:val="single"/>
        </w:rPr>
        <w:t xml:space="preserve"> 2.4</w:t>
      </w:r>
      <w:r w:rsidR="00BC5126">
        <w:rPr>
          <w:b/>
          <w:bCs/>
          <w:sz w:val="32"/>
          <w:szCs w:val="32"/>
          <w:u w:val="single"/>
        </w:rPr>
        <w:t xml:space="preserve"> </w:t>
      </w:r>
      <w:r w:rsidR="00380BD6" w:rsidRPr="0074585D">
        <w:rPr>
          <w:b/>
          <w:bCs/>
          <w:sz w:val="32"/>
          <w:szCs w:val="32"/>
          <w:u w:val="single"/>
        </w:rPr>
        <w:t>Algorithm’s Classes:</w:t>
      </w:r>
      <w:r w:rsidR="00961CAF">
        <w:rPr>
          <w:b/>
          <w:bCs/>
          <w:sz w:val="32"/>
          <w:szCs w:val="32"/>
          <w:u w:val="single"/>
        </w:rPr>
        <w:t xml:space="preserve"> + UI and Game Class</w:t>
      </w:r>
    </w:p>
    <w:p w14:paraId="46D4F1C3" w14:textId="77777777" w:rsidR="00707336" w:rsidRDefault="00707336" w:rsidP="00707336"/>
    <w:tbl>
      <w:tblPr>
        <w:tblStyle w:val="GridTable1Light-Accent6"/>
        <w:tblW w:w="0" w:type="auto"/>
        <w:tblLayout w:type="fixed"/>
        <w:tblLook w:val="04A0" w:firstRow="1" w:lastRow="0" w:firstColumn="1" w:lastColumn="0" w:noHBand="0" w:noVBand="1"/>
      </w:tblPr>
      <w:tblGrid>
        <w:gridCol w:w="6097"/>
        <w:gridCol w:w="2919"/>
      </w:tblGrid>
      <w:tr w:rsidR="00215E0B" w14:paraId="1ACEB080" w14:textId="77777777" w:rsidTr="007073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7" w:type="dxa"/>
          </w:tcPr>
          <w:p w14:paraId="0D8765A7" w14:textId="77777777" w:rsidR="00215E0B" w:rsidRDefault="00215E0B" w:rsidP="00E51C4B">
            <w:r w:rsidRPr="00215E0B">
              <w:rPr>
                <w:noProof/>
              </w:rPr>
              <w:drawing>
                <wp:inline distT="0" distB="0" distL="0" distR="0" wp14:anchorId="3A4F8B79" wp14:editId="64B6E45C">
                  <wp:extent cx="3415895" cy="1501253"/>
                  <wp:effectExtent l="0" t="0" r="0" b="3810"/>
                  <wp:docPr id="666985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985019" name=""/>
                          <pic:cNvPicPr/>
                        </pic:nvPicPr>
                        <pic:blipFill>
                          <a:blip r:embed="rId22"/>
                          <a:stretch>
                            <a:fillRect/>
                          </a:stretch>
                        </pic:blipFill>
                        <pic:spPr>
                          <a:xfrm>
                            <a:off x="0" y="0"/>
                            <a:ext cx="3427505" cy="1506355"/>
                          </a:xfrm>
                          <a:prstGeom prst="rect">
                            <a:avLst/>
                          </a:prstGeom>
                        </pic:spPr>
                      </pic:pic>
                    </a:graphicData>
                  </a:graphic>
                </wp:inline>
              </w:drawing>
            </w:r>
          </w:p>
          <w:p w14:paraId="2061AA62" w14:textId="77777777" w:rsidR="00A70209" w:rsidRDefault="00A70209" w:rsidP="00E51C4B">
            <w:r w:rsidRPr="00A70209">
              <w:rPr>
                <w:noProof/>
              </w:rPr>
              <w:drawing>
                <wp:inline distT="0" distB="0" distL="0" distR="0" wp14:anchorId="6EC90415" wp14:editId="05459BE5">
                  <wp:extent cx="3548896" cy="914400"/>
                  <wp:effectExtent l="0" t="0" r="0" b="0"/>
                  <wp:docPr id="692413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413225" name=""/>
                          <pic:cNvPicPr/>
                        </pic:nvPicPr>
                        <pic:blipFill>
                          <a:blip r:embed="rId23"/>
                          <a:stretch>
                            <a:fillRect/>
                          </a:stretch>
                        </pic:blipFill>
                        <pic:spPr>
                          <a:xfrm>
                            <a:off x="0" y="0"/>
                            <a:ext cx="3568969" cy="919572"/>
                          </a:xfrm>
                          <a:prstGeom prst="rect">
                            <a:avLst/>
                          </a:prstGeom>
                        </pic:spPr>
                      </pic:pic>
                    </a:graphicData>
                  </a:graphic>
                </wp:inline>
              </w:drawing>
            </w:r>
          </w:p>
          <w:p w14:paraId="291A3ED9" w14:textId="21FFD264" w:rsidR="00A70209" w:rsidRDefault="00A70209" w:rsidP="00E51C4B">
            <w:r w:rsidRPr="00A70209">
              <w:rPr>
                <w:noProof/>
              </w:rPr>
              <w:lastRenderedPageBreak/>
              <w:drawing>
                <wp:inline distT="0" distB="0" distL="0" distR="0" wp14:anchorId="6E36FF32" wp14:editId="4EE91C32">
                  <wp:extent cx="3730625" cy="1945640"/>
                  <wp:effectExtent l="0" t="0" r="3175" b="0"/>
                  <wp:docPr id="217114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114527" name=""/>
                          <pic:cNvPicPr/>
                        </pic:nvPicPr>
                        <pic:blipFill>
                          <a:blip r:embed="rId24"/>
                          <a:stretch>
                            <a:fillRect/>
                          </a:stretch>
                        </pic:blipFill>
                        <pic:spPr>
                          <a:xfrm>
                            <a:off x="0" y="0"/>
                            <a:ext cx="3730625" cy="1945640"/>
                          </a:xfrm>
                          <a:prstGeom prst="rect">
                            <a:avLst/>
                          </a:prstGeom>
                        </pic:spPr>
                      </pic:pic>
                    </a:graphicData>
                  </a:graphic>
                </wp:inline>
              </w:drawing>
            </w:r>
          </w:p>
        </w:tc>
        <w:tc>
          <w:tcPr>
            <w:tcW w:w="2919" w:type="dxa"/>
          </w:tcPr>
          <w:p w14:paraId="09BC9BDB" w14:textId="77777777" w:rsidR="00215E0B" w:rsidRDefault="00215E0B" w:rsidP="00E51C4B">
            <w:pPr>
              <w:cnfStyle w:val="100000000000" w:firstRow="1" w:lastRow="0" w:firstColumn="0" w:lastColumn="0" w:oddVBand="0" w:evenVBand="0" w:oddHBand="0" w:evenHBand="0" w:firstRowFirstColumn="0" w:firstRowLastColumn="0" w:lastRowFirstColumn="0" w:lastRowLastColumn="0"/>
            </w:pPr>
            <w:r>
              <w:lastRenderedPageBreak/>
              <w:t xml:space="preserve">Functor used in Dstar Lite </w:t>
            </w:r>
          </w:p>
          <w:p w14:paraId="43647FC1" w14:textId="77777777" w:rsidR="00A70209" w:rsidRDefault="00A70209" w:rsidP="00E51C4B">
            <w:pPr>
              <w:cnfStyle w:val="100000000000" w:firstRow="1" w:lastRow="0" w:firstColumn="0" w:lastColumn="0" w:oddVBand="0" w:evenVBand="0" w:oddHBand="0" w:evenHBand="0" w:firstRowFirstColumn="0" w:firstRowLastColumn="0" w:lastRowFirstColumn="0" w:lastRowLastColumn="0"/>
            </w:pPr>
          </w:p>
          <w:p w14:paraId="0901AD6C" w14:textId="77777777" w:rsidR="00A70209" w:rsidRDefault="00A70209" w:rsidP="00E51C4B">
            <w:pPr>
              <w:cnfStyle w:val="100000000000" w:firstRow="1" w:lastRow="0" w:firstColumn="0" w:lastColumn="0" w:oddVBand="0" w:evenVBand="0" w:oddHBand="0" w:evenHBand="0" w:firstRowFirstColumn="0" w:firstRowLastColumn="0" w:lastRowFirstColumn="0" w:lastRowLastColumn="0"/>
            </w:pPr>
          </w:p>
          <w:p w14:paraId="1DBDEF01" w14:textId="77777777" w:rsidR="00A70209" w:rsidRDefault="00A70209" w:rsidP="00E51C4B">
            <w:pPr>
              <w:cnfStyle w:val="100000000000" w:firstRow="1" w:lastRow="0" w:firstColumn="0" w:lastColumn="0" w:oddVBand="0" w:evenVBand="0" w:oddHBand="0" w:evenHBand="0" w:firstRowFirstColumn="0" w:firstRowLastColumn="0" w:lastRowFirstColumn="0" w:lastRowLastColumn="0"/>
            </w:pPr>
          </w:p>
          <w:p w14:paraId="3CE2075C" w14:textId="77777777" w:rsidR="00A70209" w:rsidRDefault="00A70209" w:rsidP="00E51C4B">
            <w:pPr>
              <w:cnfStyle w:val="100000000000" w:firstRow="1" w:lastRow="0" w:firstColumn="0" w:lastColumn="0" w:oddVBand="0" w:evenVBand="0" w:oddHBand="0" w:evenHBand="0" w:firstRowFirstColumn="0" w:firstRowLastColumn="0" w:lastRowFirstColumn="0" w:lastRowLastColumn="0"/>
            </w:pPr>
          </w:p>
          <w:p w14:paraId="4AC88272" w14:textId="77777777" w:rsidR="00A70209" w:rsidRDefault="00A70209" w:rsidP="00E51C4B">
            <w:pPr>
              <w:cnfStyle w:val="100000000000" w:firstRow="1" w:lastRow="0" w:firstColumn="0" w:lastColumn="0" w:oddVBand="0" w:evenVBand="0" w:oddHBand="0" w:evenHBand="0" w:firstRowFirstColumn="0" w:firstRowLastColumn="0" w:lastRowFirstColumn="0" w:lastRowLastColumn="0"/>
            </w:pPr>
          </w:p>
          <w:p w14:paraId="23C73510" w14:textId="77777777" w:rsidR="00A70209" w:rsidRDefault="00A70209" w:rsidP="00E51C4B">
            <w:pPr>
              <w:cnfStyle w:val="100000000000" w:firstRow="1" w:lastRow="0" w:firstColumn="0" w:lastColumn="0" w:oddVBand="0" w:evenVBand="0" w:oddHBand="0" w:evenHBand="0" w:firstRowFirstColumn="0" w:firstRowLastColumn="0" w:lastRowFirstColumn="0" w:lastRowLastColumn="0"/>
            </w:pPr>
          </w:p>
          <w:p w14:paraId="26BB468A" w14:textId="77777777" w:rsidR="00A70209" w:rsidRDefault="00A70209" w:rsidP="00E51C4B">
            <w:pPr>
              <w:cnfStyle w:val="100000000000" w:firstRow="1" w:lastRow="0" w:firstColumn="0" w:lastColumn="0" w:oddVBand="0" w:evenVBand="0" w:oddHBand="0" w:evenHBand="0" w:firstRowFirstColumn="0" w:firstRowLastColumn="0" w:lastRowFirstColumn="0" w:lastRowLastColumn="0"/>
            </w:pPr>
            <w:r>
              <w:t>Private members of the Dstar Lite Class</w:t>
            </w:r>
          </w:p>
          <w:p w14:paraId="509902E3" w14:textId="77777777" w:rsidR="00EF062D" w:rsidRDefault="00EF062D" w:rsidP="00E51C4B">
            <w:pPr>
              <w:cnfStyle w:val="100000000000" w:firstRow="1" w:lastRow="0" w:firstColumn="0" w:lastColumn="0" w:oddVBand="0" w:evenVBand="0" w:oddHBand="0" w:evenHBand="0" w:firstRowFirstColumn="0" w:firstRowLastColumn="0" w:lastRowFirstColumn="0" w:lastRowLastColumn="0"/>
            </w:pPr>
          </w:p>
          <w:p w14:paraId="2C64FD5F" w14:textId="77777777" w:rsidR="00EF062D" w:rsidRDefault="00EF062D" w:rsidP="00E51C4B">
            <w:pPr>
              <w:cnfStyle w:val="100000000000" w:firstRow="1" w:lastRow="0" w:firstColumn="0" w:lastColumn="0" w:oddVBand="0" w:evenVBand="0" w:oddHBand="0" w:evenHBand="0" w:firstRowFirstColumn="0" w:firstRowLastColumn="0" w:lastRowFirstColumn="0" w:lastRowLastColumn="0"/>
            </w:pPr>
          </w:p>
          <w:p w14:paraId="0CBF3286" w14:textId="77777777" w:rsidR="00A05BCA" w:rsidRDefault="00A05BCA" w:rsidP="00E51C4B">
            <w:pPr>
              <w:cnfStyle w:val="100000000000" w:firstRow="1" w:lastRow="0" w:firstColumn="0" w:lastColumn="0" w:oddVBand="0" w:evenVBand="0" w:oddHBand="0" w:evenHBand="0" w:firstRowFirstColumn="0" w:firstRowLastColumn="0" w:lastRowFirstColumn="0" w:lastRowLastColumn="0"/>
            </w:pPr>
          </w:p>
          <w:p w14:paraId="4B747D0C" w14:textId="77777777" w:rsidR="00A05BCA" w:rsidRDefault="00A05BCA" w:rsidP="00E51C4B">
            <w:pPr>
              <w:cnfStyle w:val="100000000000" w:firstRow="1" w:lastRow="0" w:firstColumn="0" w:lastColumn="0" w:oddVBand="0" w:evenVBand="0" w:oddHBand="0" w:evenHBand="0" w:firstRowFirstColumn="0" w:firstRowLastColumn="0" w:lastRowFirstColumn="0" w:lastRowLastColumn="0"/>
            </w:pPr>
          </w:p>
          <w:p w14:paraId="6EE9CF9D" w14:textId="77777777" w:rsidR="00EF062D" w:rsidRDefault="00EF062D" w:rsidP="00E51C4B">
            <w:pPr>
              <w:cnfStyle w:val="100000000000" w:firstRow="1" w:lastRow="0" w:firstColumn="0" w:lastColumn="0" w:oddVBand="0" w:evenVBand="0" w:oddHBand="0" w:evenHBand="0" w:firstRowFirstColumn="0" w:firstRowLastColumn="0" w:lastRowFirstColumn="0" w:lastRowLastColumn="0"/>
            </w:pPr>
            <w:r>
              <w:t>Public members of the Dstar Lite Class</w:t>
            </w:r>
          </w:p>
        </w:tc>
      </w:tr>
    </w:tbl>
    <w:p w14:paraId="201CEA63" w14:textId="1A2A360C" w:rsidR="00AF6625" w:rsidRDefault="00AF6625" w:rsidP="00E51C4B"/>
    <w:tbl>
      <w:tblPr>
        <w:tblStyle w:val="TableGrid"/>
        <w:tblW w:w="0" w:type="auto"/>
        <w:tblLook w:val="04A0" w:firstRow="1" w:lastRow="0" w:firstColumn="1" w:lastColumn="0" w:noHBand="0" w:noVBand="1"/>
      </w:tblPr>
      <w:tblGrid>
        <w:gridCol w:w="6426"/>
        <w:gridCol w:w="2590"/>
      </w:tblGrid>
      <w:tr w:rsidR="00317793" w14:paraId="5D49FAFE" w14:textId="77777777" w:rsidTr="0074585D">
        <w:tc>
          <w:tcPr>
            <w:tcW w:w="6426" w:type="dxa"/>
          </w:tcPr>
          <w:p w14:paraId="4420DB09" w14:textId="77777777" w:rsidR="00903612" w:rsidRDefault="00903612" w:rsidP="00E51C4B">
            <w:pPr>
              <w:rPr>
                <w:b/>
                <w:bCs/>
              </w:rPr>
            </w:pPr>
            <w:r w:rsidRPr="00903612">
              <w:rPr>
                <w:b/>
                <w:bCs/>
                <w:noProof/>
              </w:rPr>
              <w:drawing>
                <wp:inline distT="0" distB="0" distL="0" distR="0" wp14:anchorId="7A2324CB" wp14:editId="5825EAB5">
                  <wp:extent cx="3266950" cy="1207826"/>
                  <wp:effectExtent l="0" t="0" r="0" b="0"/>
                  <wp:docPr id="1658347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347170" name=""/>
                          <pic:cNvPicPr/>
                        </pic:nvPicPr>
                        <pic:blipFill>
                          <a:blip r:embed="rId25"/>
                          <a:stretch>
                            <a:fillRect/>
                          </a:stretch>
                        </pic:blipFill>
                        <pic:spPr>
                          <a:xfrm>
                            <a:off x="0" y="0"/>
                            <a:ext cx="3278957" cy="1212265"/>
                          </a:xfrm>
                          <a:prstGeom prst="rect">
                            <a:avLst/>
                          </a:prstGeom>
                        </pic:spPr>
                      </pic:pic>
                    </a:graphicData>
                  </a:graphic>
                </wp:inline>
              </w:drawing>
            </w:r>
          </w:p>
          <w:p w14:paraId="352B7798" w14:textId="564F1170" w:rsidR="00903612" w:rsidRPr="00903612" w:rsidRDefault="00903612" w:rsidP="00E51C4B">
            <w:pPr>
              <w:rPr>
                <w:b/>
                <w:bCs/>
              </w:rPr>
            </w:pPr>
            <w:r w:rsidRPr="00903612">
              <w:rPr>
                <w:b/>
                <w:bCs/>
                <w:noProof/>
              </w:rPr>
              <w:drawing>
                <wp:inline distT="0" distB="0" distL="0" distR="0" wp14:anchorId="325CEA94" wp14:editId="33A7AB71">
                  <wp:extent cx="3284121" cy="1897039"/>
                  <wp:effectExtent l="0" t="0" r="0" b="8255"/>
                  <wp:docPr id="1946578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578474" name=""/>
                          <pic:cNvPicPr/>
                        </pic:nvPicPr>
                        <pic:blipFill>
                          <a:blip r:embed="rId26"/>
                          <a:stretch>
                            <a:fillRect/>
                          </a:stretch>
                        </pic:blipFill>
                        <pic:spPr>
                          <a:xfrm>
                            <a:off x="0" y="0"/>
                            <a:ext cx="3295276" cy="1903482"/>
                          </a:xfrm>
                          <a:prstGeom prst="rect">
                            <a:avLst/>
                          </a:prstGeom>
                        </pic:spPr>
                      </pic:pic>
                    </a:graphicData>
                  </a:graphic>
                </wp:inline>
              </w:drawing>
            </w:r>
          </w:p>
        </w:tc>
        <w:tc>
          <w:tcPr>
            <w:tcW w:w="2590" w:type="dxa"/>
          </w:tcPr>
          <w:p w14:paraId="4A4D8D43" w14:textId="41EEB1E1" w:rsidR="00903612" w:rsidRDefault="00903612" w:rsidP="00E51C4B">
            <w:r>
              <w:t xml:space="preserve">Functor used in </w:t>
            </w:r>
            <w:r w:rsidR="00030331">
              <w:t>“</w:t>
            </w:r>
            <w:r w:rsidR="004A76A8">
              <w:t>Astar”.</w:t>
            </w:r>
          </w:p>
          <w:p w14:paraId="254467D9" w14:textId="77777777" w:rsidR="00903612" w:rsidRDefault="00903612" w:rsidP="00E51C4B"/>
          <w:p w14:paraId="4F19C267" w14:textId="77777777" w:rsidR="00903612" w:rsidRDefault="00903612" w:rsidP="00E51C4B"/>
          <w:p w14:paraId="04395191" w14:textId="77777777" w:rsidR="00903612" w:rsidRDefault="00903612" w:rsidP="00E51C4B"/>
          <w:p w14:paraId="5F97CABF" w14:textId="60AF4524" w:rsidR="00903612" w:rsidRDefault="00030331" w:rsidP="00E51C4B">
            <w:r>
              <w:t>“</w:t>
            </w:r>
            <w:r w:rsidR="00903612">
              <w:t>Astar</w:t>
            </w:r>
            <w:r>
              <w:t>”</w:t>
            </w:r>
            <w:r w:rsidR="00903612">
              <w:t xml:space="preserve"> class as declared in the header file</w:t>
            </w:r>
          </w:p>
        </w:tc>
      </w:tr>
      <w:tr w:rsidR="00317793" w14:paraId="3B16A9C8" w14:textId="77777777" w:rsidTr="0074585D">
        <w:tc>
          <w:tcPr>
            <w:tcW w:w="6426" w:type="dxa"/>
          </w:tcPr>
          <w:p w14:paraId="0EBE23D7" w14:textId="58BF636C" w:rsidR="00F55C26" w:rsidRPr="00F55C26" w:rsidRDefault="00E31985" w:rsidP="00F55C26">
            <w:pPr>
              <w:rPr>
                <w:noProof/>
              </w:rPr>
            </w:pPr>
            <w:r w:rsidRPr="00E31985">
              <w:rPr>
                <w:noProof/>
              </w:rPr>
              <w:drawing>
                <wp:inline distT="0" distB="0" distL="0" distR="0" wp14:anchorId="26B74FA8" wp14:editId="09FE9FA7">
                  <wp:extent cx="3939026" cy="1719618"/>
                  <wp:effectExtent l="0" t="0" r="4445" b="0"/>
                  <wp:docPr id="640193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193074" name=""/>
                          <pic:cNvPicPr/>
                        </pic:nvPicPr>
                        <pic:blipFill>
                          <a:blip r:embed="rId27"/>
                          <a:stretch>
                            <a:fillRect/>
                          </a:stretch>
                        </pic:blipFill>
                        <pic:spPr>
                          <a:xfrm>
                            <a:off x="0" y="0"/>
                            <a:ext cx="3961928" cy="1729616"/>
                          </a:xfrm>
                          <a:prstGeom prst="rect">
                            <a:avLst/>
                          </a:prstGeom>
                        </pic:spPr>
                      </pic:pic>
                    </a:graphicData>
                  </a:graphic>
                </wp:inline>
              </w:drawing>
            </w:r>
          </w:p>
          <w:p w14:paraId="7A2EDAE8" w14:textId="7065751A" w:rsidR="00CE6212" w:rsidRDefault="00CE6212" w:rsidP="00E51C4B">
            <w:r w:rsidRPr="00CE6212">
              <w:rPr>
                <w:noProof/>
              </w:rPr>
              <w:lastRenderedPageBreak/>
              <w:drawing>
                <wp:inline distT="0" distB="0" distL="0" distR="0" wp14:anchorId="7F4A50C4" wp14:editId="2DD5930E">
                  <wp:extent cx="2892206" cy="2538483"/>
                  <wp:effectExtent l="0" t="0" r="3810" b="0"/>
                  <wp:docPr id="673055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055467" name=""/>
                          <pic:cNvPicPr/>
                        </pic:nvPicPr>
                        <pic:blipFill>
                          <a:blip r:embed="rId28"/>
                          <a:stretch>
                            <a:fillRect/>
                          </a:stretch>
                        </pic:blipFill>
                        <pic:spPr>
                          <a:xfrm>
                            <a:off x="0" y="0"/>
                            <a:ext cx="2900377" cy="2545655"/>
                          </a:xfrm>
                          <a:prstGeom prst="rect">
                            <a:avLst/>
                          </a:prstGeom>
                        </pic:spPr>
                      </pic:pic>
                    </a:graphicData>
                  </a:graphic>
                </wp:inline>
              </w:drawing>
            </w:r>
          </w:p>
        </w:tc>
        <w:tc>
          <w:tcPr>
            <w:tcW w:w="2590" w:type="dxa"/>
          </w:tcPr>
          <w:p w14:paraId="36F98AFD" w14:textId="09F913C7" w:rsidR="00CE6212" w:rsidRDefault="00CE6212" w:rsidP="00CE6212">
            <w:r>
              <w:lastRenderedPageBreak/>
              <w:t xml:space="preserve">Functor used in </w:t>
            </w:r>
            <w:r w:rsidR="00030331">
              <w:t>“</w:t>
            </w:r>
            <w:r>
              <w:t>LpaStar</w:t>
            </w:r>
            <w:r w:rsidR="00030331">
              <w:t>”</w:t>
            </w:r>
          </w:p>
          <w:p w14:paraId="7A609D34" w14:textId="77777777" w:rsidR="00903612" w:rsidRDefault="00903612" w:rsidP="00E51C4B"/>
          <w:p w14:paraId="13D7F63A" w14:textId="77777777" w:rsidR="00317793" w:rsidRDefault="00317793" w:rsidP="00E51C4B"/>
          <w:p w14:paraId="0B018C96" w14:textId="77777777" w:rsidR="00F55C26" w:rsidRDefault="00F55C26" w:rsidP="00E51C4B"/>
          <w:p w14:paraId="6CE25234" w14:textId="77777777" w:rsidR="00F55C26" w:rsidRDefault="00F55C26" w:rsidP="00E51C4B"/>
          <w:p w14:paraId="490DF620" w14:textId="77777777" w:rsidR="00F55C26" w:rsidRDefault="00F55C26" w:rsidP="00E51C4B"/>
          <w:p w14:paraId="430CE43D" w14:textId="77777777" w:rsidR="00F55C26" w:rsidRDefault="00F55C26" w:rsidP="00E51C4B"/>
          <w:p w14:paraId="7CC1BFE7" w14:textId="77777777" w:rsidR="00F55C26" w:rsidRDefault="00F55C26" w:rsidP="00E51C4B"/>
          <w:p w14:paraId="0CD6E9DF" w14:textId="77777777" w:rsidR="00F55C26" w:rsidRDefault="00F55C26" w:rsidP="00E51C4B"/>
          <w:p w14:paraId="7290E10D" w14:textId="2FEC070A" w:rsidR="00317793" w:rsidRDefault="00030331" w:rsidP="00E51C4B">
            <w:r>
              <w:lastRenderedPageBreak/>
              <w:t>“</w:t>
            </w:r>
            <w:r w:rsidR="00317793">
              <w:t>LpaStar</w:t>
            </w:r>
            <w:r>
              <w:t>”</w:t>
            </w:r>
            <w:r w:rsidR="00317793">
              <w:t xml:space="preserve"> class as declared in the header file</w:t>
            </w:r>
          </w:p>
        </w:tc>
      </w:tr>
      <w:tr w:rsidR="00317793" w14:paraId="333B8C7E" w14:textId="77777777" w:rsidTr="0074585D">
        <w:tc>
          <w:tcPr>
            <w:tcW w:w="6426" w:type="dxa"/>
          </w:tcPr>
          <w:p w14:paraId="14AB9F96" w14:textId="77777777" w:rsidR="00903612" w:rsidRDefault="00A302F3" w:rsidP="00E51C4B">
            <w:r w:rsidRPr="00A302F3">
              <w:rPr>
                <w:noProof/>
              </w:rPr>
              <w:lastRenderedPageBreak/>
              <w:drawing>
                <wp:inline distT="0" distB="0" distL="0" distR="0" wp14:anchorId="0BA20F31" wp14:editId="5EB359BB">
                  <wp:extent cx="2900149" cy="1051061"/>
                  <wp:effectExtent l="0" t="0" r="0" b="0"/>
                  <wp:docPr id="552322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322859" name=""/>
                          <pic:cNvPicPr/>
                        </pic:nvPicPr>
                        <pic:blipFill>
                          <a:blip r:embed="rId29"/>
                          <a:stretch>
                            <a:fillRect/>
                          </a:stretch>
                        </pic:blipFill>
                        <pic:spPr>
                          <a:xfrm>
                            <a:off x="0" y="0"/>
                            <a:ext cx="2913105" cy="1055757"/>
                          </a:xfrm>
                          <a:prstGeom prst="rect">
                            <a:avLst/>
                          </a:prstGeom>
                        </pic:spPr>
                      </pic:pic>
                    </a:graphicData>
                  </a:graphic>
                </wp:inline>
              </w:drawing>
            </w:r>
          </w:p>
          <w:p w14:paraId="6F7C3372" w14:textId="6D09CCD3" w:rsidR="006E3E2B" w:rsidRDefault="006E3E2B" w:rsidP="00E51C4B">
            <w:r w:rsidRPr="006E3E2B">
              <w:rPr>
                <w:noProof/>
              </w:rPr>
              <w:drawing>
                <wp:inline distT="0" distB="0" distL="0" distR="0" wp14:anchorId="2C03AA99" wp14:editId="2C9BF305">
                  <wp:extent cx="2873138" cy="1603612"/>
                  <wp:effectExtent l="0" t="0" r="3810" b="0"/>
                  <wp:docPr id="2140164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64750" name=""/>
                          <pic:cNvPicPr/>
                        </pic:nvPicPr>
                        <pic:blipFill>
                          <a:blip r:embed="rId30"/>
                          <a:stretch>
                            <a:fillRect/>
                          </a:stretch>
                        </pic:blipFill>
                        <pic:spPr>
                          <a:xfrm>
                            <a:off x="0" y="0"/>
                            <a:ext cx="2891149" cy="1613664"/>
                          </a:xfrm>
                          <a:prstGeom prst="rect">
                            <a:avLst/>
                          </a:prstGeom>
                        </pic:spPr>
                      </pic:pic>
                    </a:graphicData>
                  </a:graphic>
                </wp:inline>
              </w:drawing>
            </w:r>
          </w:p>
        </w:tc>
        <w:tc>
          <w:tcPr>
            <w:tcW w:w="2590" w:type="dxa"/>
          </w:tcPr>
          <w:p w14:paraId="689A0ABA" w14:textId="7DD6293E" w:rsidR="00903612" w:rsidRDefault="00A302F3" w:rsidP="00E51C4B">
            <w:r>
              <w:t xml:space="preserve">Functor used in </w:t>
            </w:r>
            <w:r w:rsidR="00030331">
              <w:t>“</w:t>
            </w:r>
            <w:r w:rsidR="006E3E2B">
              <w:t>Dijkstra’s</w:t>
            </w:r>
            <w:r w:rsidR="00030331">
              <w:t>”</w:t>
            </w:r>
            <w:r>
              <w:t xml:space="preserve"> search </w:t>
            </w:r>
            <w:r w:rsidR="006E3E2B">
              <w:t>algorithm.</w:t>
            </w:r>
          </w:p>
          <w:p w14:paraId="5A549BE5" w14:textId="77777777" w:rsidR="006E3E2B" w:rsidRDefault="006E3E2B" w:rsidP="00E51C4B"/>
          <w:p w14:paraId="03CB5272" w14:textId="77777777" w:rsidR="006E3E2B" w:rsidRDefault="006E3E2B" w:rsidP="00E51C4B"/>
          <w:p w14:paraId="0ACE9BCC" w14:textId="1BEF813F" w:rsidR="006E3E2B" w:rsidRDefault="00030331" w:rsidP="00E51C4B">
            <w:r>
              <w:t>“</w:t>
            </w:r>
            <w:r w:rsidR="006E3E2B">
              <w:t>Dijkstra’s</w:t>
            </w:r>
            <w:r>
              <w:t>”</w:t>
            </w:r>
            <w:r w:rsidR="006E3E2B">
              <w:t xml:space="preserve"> Class as declared in the header file</w:t>
            </w:r>
          </w:p>
        </w:tc>
      </w:tr>
      <w:tr w:rsidR="006E3E2B" w14:paraId="26CDE43C" w14:textId="77777777" w:rsidTr="0074585D">
        <w:tc>
          <w:tcPr>
            <w:tcW w:w="6426" w:type="dxa"/>
          </w:tcPr>
          <w:p w14:paraId="2B3AC186" w14:textId="4B908913" w:rsidR="006E3E2B" w:rsidRPr="00A302F3" w:rsidRDefault="006E3E2B" w:rsidP="00E51C4B">
            <w:r w:rsidRPr="006E3E2B">
              <w:rPr>
                <w:noProof/>
              </w:rPr>
              <w:drawing>
                <wp:inline distT="0" distB="0" distL="0" distR="0" wp14:anchorId="02E7841C" wp14:editId="714C846E">
                  <wp:extent cx="2989811" cy="2142698"/>
                  <wp:effectExtent l="0" t="0" r="1270" b="0"/>
                  <wp:docPr id="1392144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144807" name=""/>
                          <pic:cNvPicPr/>
                        </pic:nvPicPr>
                        <pic:blipFill>
                          <a:blip r:embed="rId31"/>
                          <a:stretch>
                            <a:fillRect/>
                          </a:stretch>
                        </pic:blipFill>
                        <pic:spPr>
                          <a:xfrm>
                            <a:off x="0" y="0"/>
                            <a:ext cx="2995941" cy="2147091"/>
                          </a:xfrm>
                          <a:prstGeom prst="rect">
                            <a:avLst/>
                          </a:prstGeom>
                        </pic:spPr>
                      </pic:pic>
                    </a:graphicData>
                  </a:graphic>
                </wp:inline>
              </w:drawing>
            </w:r>
          </w:p>
        </w:tc>
        <w:tc>
          <w:tcPr>
            <w:tcW w:w="2590" w:type="dxa"/>
          </w:tcPr>
          <w:p w14:paraId="2571B99F" w14:textId="18B73105" w:rsidR="006E3E2B" w:rsidRDefault="00F23F3E" w:rsidP="00E51C4B">
            <w:r>
              <w:t>“</w:t>
            </w:r>
            <w:r w:rsidR="006E3E2B">
              <w:t>Depth First Search</w:t>
            </w:r>
            <w:r>
              <w:t>”</w:t>
            </w:r>
            <w:r w:rsidR="006E3E2B">
              <w:t xml:space="preserve"> Class as declared in the header file</w:t>
            </w:r>
            <w:r>
              <w:t>.</w:t>
            </w:r>
          </w:p>
          <w:p w14:paraId="47FEEDEA" w14:textId="77777777" w:rsidR="00FE724D" w:rsidRDefault="00FE724D" w:rsidP="00E51C4B"/>
          <w:p w14:paraId="2A01D005" w14:textId="77777777" w:rsidR="00FE724D" w:rsidRDefault="00FE724D" w:rsidP="00E51C4B"/>
          <w:p w14:paraId="72E34511" w14:textId="77777777" w:rsidR="00FE724D" w:rsidRDefault="00FE724D" w:rsidP="00E51C4B"/>
          <w:p w14:paraId="23F10166" w14:textId="77777777" w:rsidR="00FE724D" w:rsidRDefault="00FE724D" w:rsidP="00E51C4B"/>
          <w:p w14:paraId="081EF5F1" w14:textId="6FCF6225" w:rsidR="00FE724D" w:rsidRDefault="00FE724D" w:rsidP="00E51C4B"/>
        </w:tc>
      </w:tr>
      <w:tr w:rsidR="00FE724D" w14:paraId="02DD6C2C" w14:textId="77777777" w:rsidTr="0074585D">
        <w:tc>
          <w:tcPr>
            <w:tcW w:w="6426" w:type="dxa"/>
          </w:tcPr>
          <w:p w14:paraId="73295F0E" w14:textId="7D5AA3DD" w:rsidR="00FE724D" w:rsidRPr="006E3E2B" w:rsidRDefault="00FE724D" w:rsidP="00FE724D">
            <w:r w:rsidRPr="00FE724D">
              <w:rPr>
                <w:noProof/>
              </w:rPr>
              <w:lastRenderedPageBreak/>
              <w:drawing>
                <wp:inline distT="0" distB="0" distL="0" distR="0" wp14:anchorId="46F3C8D7" wp14:editId="78CFFF99">
                  <wp:extent cx="3725242" cy="2686133"/>
                  <wp:effectExtent l="0" t="0" r="8890" b="0"/>
                  <wp:docPr id="339377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377394" name=""/>
                          <pic:cNvPicPr/>
                        </pic:nvPicPr>
                        <pic:blipFill>
                          <a:blip r:embed="rId32"/>
                          <a:stretch>
                            <a:fillRect/>
                          </a:stretch>
                        </pic:blipFill>
                        <pic:spPr>
                          <a:xfrm>
                            <a:off x="0" y="0"/>
                            <a:ext cx="3742518" cy="2698590"/>
                          </a:xfrm>
                          <a:prstGeom prst="rect">
                            <a:avLst/>
                          </a:prstGeom>
                        </pic:spPr>
                      </pic:pic>
                    </a:graphicData>
                  </a:graphic>
                </wp:inline>
              </w:drawing>
            </w:r>
          </w:p>
        </w:tc>
        <w:tc>
          <w:tcPr>
            <w:tcW w:w="2590" w:type="dxa"/>
          </w:tcPr>
          <w:p w14:paraId="15308EA7" w14:textId="7F3AB33B" w:rsidR="00FE724D" w:rsidRDefault="00FE724D" w:rsidP="00E51C4B">
            <w:r>
              <w:t xml:space="preserve"> </w:t>
            </w:r>
            <w:r w:rsidR="0007345C">
              <w:t>“</w:t>
            </w:r>
            <w:r>
              <w:t>Menu</w:t>
            </w:r>
            <w:r w:rsidR="0007345C">
              <w:t>”</w:t>
            </w:r>
            <w:r>
              <w:t xml:space="preserve"> class as declared in the header file</w:t>
            </w:r>
            <w:r w:rsidR="0007345C">
              <w:t>.</w:t>
            </w:r>
            <w:r>
              <w:t xml:space="preserve"> </w:t>
            </w:r>
          </w:p>
        </w:tc>
      </w:tr>
      <w:tr w:rsidR="004220C0" w14:paraId="024A4A93" w14:textId="77777777" w:rsidTr="0074585D">
        <w:tc>
          <w:tcPr>
            <w:tcW w:w="6426" w:type="dxa"/>
          </w:tcPr>
          <w:p w14:paraId="69841DEE" w14:textId="77777777" w:rsidR="004220C0" w:rsidRDefault="004220C0" w:rsidP="00FE724D">
            <w:r w:rsidRPr="004220C0">
              <w:rPr>
                <w:noProof/>
              </w:rPr>
              <w:drawing>
                <wp:inline distT="0" distB="0" distL="0" distR="0" wp14:anchorId="3AB6CCEA" wp14:editId="0A79E1B8">
                  <wp:extent cx="2101755" cy="1986765"/>
                  <wp:effectExtent l="0" t="0" r="0" b="0"/>
                  <wp:docPr id="776640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640193" name=""/>
                          <pic:cNvPicPr/>
                        </pic:nvPicPr>
                        <pic:blipFill>
                          <a:blip r:embed="rId33"/>
                          <a:stretch>
                            <a:fillRect/>
                          </a:stretch>
                        </pic:blipFill>
                        <pic:spPr>
                          <a:xfrm>
                            <a:off x="0" y="0"/>
                            <a:ext cx="2107334" cy="1992039"/>
                          </a:xfrm>
                          <a:prstGeom prst="rect">
                            <a:avLst/>
                          </a:prstGeom>
                        </pic:spPr>
                      </pic:pic>
                    </a:graphicData>
                  </a:graphic>
                </wp:inline>
              </w:drawing>
            </w:r>
          </w:p>
          <w:p w14:paraId="38FD739C" w14:textId="2B7527BC" w:rsidR="004220C0" w:rsidRPr="00FE724D" w:rsidRDefault="004220C0" w:rsidP="00FE724D">
            <w:r w:rsidRPr="004220C0">
              <w:rPr>
                <w:noProof/>
              </w:rPr>
              <w:drawing>
                <wp:inline distT="0" distB="0" distL="0" distR="0" wp14:anchorId="4882333C" wp14:editId="2174070D">
                  <wp:extent cx="2189798" cy="2872854"/>
                  <wp:effectExtent l="0" t="0" r="1270" b="3810"/>
                  <wp:docPr id="1675311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311437" name=""/>
                          <pic:cNvPicPr/>
                        </pic:nvPicPr>
                        <pic:blipFill>
                          <a:blip r:embed="rId34"/>
                          <a:stretch>
                            <a:fillRect/>
                          </a:stretch>
                        </pic:blipFill>
                        <pic:spPr>
                          <a:xfrm>
                            <a:off x="0" y="0"/>
                            <a:ext cx="2195147" cy="2879871"/>
                          </a:xfrm>
                          <a:prstGeom prst="rect">
                            <a:avLst/>
                          </a:prstGeom>
                        </pic:spPr>
                      </pic:pic>
                    </a:graphicData>
                  </a:graphic>
                </wp:inline>
              </w:drawing>
            </w:r>
          </w:p>
        </w:tc>
        <w:tc>
          <w:tcPr>
            <w:tcW w:w="2590" w:type="dxa"/>
          </w:tcPr>
          <w:p w14:paraId="68069618" w14:textId="1FCE09F8" w:rsidR="004220C0" w:rsidRDefault="004220C0" w:rsidP="00E51C4B">
            <w:r>
              <w:t>Public members to class “Game</w:t>
            </w:r>
            <w:r w:rsidR="0007345C">
              <w:t>”,</w:t>
            </w:r>
            <w:r w:rsidR="00760C95">
              <w:t xml:space="preserve"> as declared in the header </w:t>
            </w:r>
            <w:r w:rsidR="0007345C">
              <w:t>file.</w:t>
            </w:r>
            <w:r w:rsidR="00760C95">
              <w:t xml:space="preserve"> </w:t>
            </w:r>
          </w:p>
          <w:p w14:paraId="55646A72" w14:textId="77777777" w:rsidR="004220C0" w:rsidRDefault="004220C0" w:rsidP="00E51C4B"/>
          <w:p w14:paraId="2E832E81" w14:textId="77777777" w:rsidR="004220C0" w:rsidRDefault="004220C0" w:rsidP="00E51C4B"/>
          <w:p w14:paraId="6C6821A6" w14:textId="77777777" w:rsidR="004220C0" w:rsidRDefault="004220C0" w:rsidP="00E51C4B"/>
          <w:p w14:paraId="2F50CEE1" w14:textId="77777777" w:rsidR="004220C0" w:rsidRDefault="004220C0" w:rsidP="00E51C4B"/>
          <w:p w14:paraId="61DF8FAE" w14:textId="77777777" w:rsidR="004220C0" w:rsidRDefault="004220C0" w:rsidP="00E51C4B"/>
          <w:p w14:paraId="6E4904CE" w14:textId="3E613347" w:rsidR="004220C0" w:rsidRDefault="004A2393" w:rsidP="00E51C4B">
            <w:r>
              <w:t xml:space="preserve">Private </w:t>
            </w:r>
            <w:r w:rsidR="004220C0">
              <w:t>members to class “Game”</w:t>
            </w:r>
            <w:r w:rsidR="00334FA7">
              <w:t>,</w:t>
            </w:r>
            <w:r w:rsidR="00760C95">
              <w:t xml:space="preserve"> as declared in the header file</w:t>
            </w:r>
            <w:r w:rsidR="0007345C">
              <w:t>.</w:t>
            </w:r>
          </w:p>
        </w:tc>
      </w:tr>
    </w:tbl>
    <w:p w14:paraId="4AA176C4" w14:textId="20CD5B7E" w:rsidR="00B45892" w:rsidRDefault="00B45892" w:rsidP="00E51C4B"/>
    <w:p w14:paraId="695AEE6F" w14:textId="77777777" w:rsidR="0074585D" w:rsidRDefault="0074585D" w:rsidP="00E51C4B"/>
    <w:p w14:paraId="46CC9306" w14:textId="77777777" w:rsidR="0074585D" w:rsidRDefault="0074585D" w:rsidP="00E51C4B"/>
    <w:p w14:paraId="4684930C" w14:textId="77777777" w:rsidR="0074585D" w:rsidRDefault="0074585D" w:rsidP="00E51C4B"/>
    <w:p w14:paraId="3CE207E4" w14:textId="7D601E54" w:rsidR="00A05BCA" w:rsidRPr="00CD28EA" w:rsidRDefault="00A05BCA" w:rsidP="00CD28EA">
      <w:pPr>
        <w:pStyle w:val="ListParagraph"/>
        <w:numPr>
          <w:ilvl w:val="0"/>
          <w:numId w:val="16"/>
        </w:numPr>
        <w:rPr>
          <w:b/>
          <w:bCs/>
          <w:sz w:val="32"/>
          <w:szCs w:val="32"/>
          <w:u w:val="single"/>
        </w:rPr>
      </w:pPr>
      <w:r w:rsidRPr="00CD28EA">
        <w:rPr>
          <w:b/>
          <w:bCs/>
          <w:sz w:val="32"/>
          <w:szCs w:val="32"/>
          <w:u w:val="single"/>
        </w:rPr>
        <w:t xml:space="preserve">Class </w:t>
      </w:r>
      <w:r w:rsidR="00173AA3" w:rsidRPr="00CD28EA">
        <w:rPr>
          <w:b/>
          <w:bCs/>
          <w:sz w:val="32"/>
          <w:szCs w:val="32"/>
          <w:u w:val="single"/>
        </w:rPr>
        <w:t>Diagram:</w:t>
      </w:r>
    </w:p>
    <w:tbl>
      <w:tblPr>
        <w:tblStyle w:val="TableGrid"/>
        <w:tblW w:w="0" w:type="auto"/>
        <w:tblLook w:val="04A0" w:firstRow="1" w:lastRow="0" w:firstColumn="1" w:lastColumn="0" w:noHBand="0" w:noVBand="1"/>
      </w:tblPr>
      <w:tblGrid>
        <w:gridCol w:w="9016"/>
      </w:tblGrid>
      <w:tr w:rsidR="00A05BCA" w14:paraId="0057CFCA" w14:textId="77777777" w:rsidTr="00A05BCA">
        <w:tc>
          <w:tcPr>
            <w:tcW w:w="9016" w:type="dxa"/>
          </w:tcPr>
          <w:p w14:paraId="5D722DE7" w14:textId="0CB5B6D8" w:rsidR="00A05BCA" w:rsidRDefault="00A05BCA" w:rsidP="00E51C4B">
            <w:r>
              <w:rPr>
                <w:noProof/>
              </w:rPr>
              <w:drawing>
                <wp:inline distT="0" distB="0" distL="0" distR="0" wp14:anchorId="32343F02" wp14:editId="1072AFC9">
                  <wp:extent cx="5075068" cy="2954740"/>
                  <wp:effectExtent l="0" t="0" r="0" b="0"/>
                  <wp:docPr id="1479723125"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723125" name="Picture 1" descr="Diagram&#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96236" cy="2967064"/>
                          </a:xfrm>
                          <a:prstGeom prst="rect">
                            <a:avLst/>
                          </a:prstGeom>
                          <a:noFill/>
                          <a:ln>
                            <a:noFill/>
                          </a:ln>
                        </pic:spPr>
                      </pic:pic>
                    </a:graphicData>
                  </a:graphic>
                </wp:inline>
              </w:drawing>
            </w:r>
          </w:p>
        </w:tc>
      </w:tr>
    </w:tbl>
    <w:p w14:paraId="5B61D77B" w14:textId="77777777" w:rsidR="00E51C4B" w:rsidRDefault="00E51C4B" w:rsidP="00E51C4B"/>
    <w:p w14:paraId="7F8785DF" w14:textId="77777777" w:rsidR="00424F1D" w:rsidRDefault="00424F1D" w:rsidP="00E51C4B"/>
    <w:p w14:paraId="490794BE" w14:textId="77777777" w:rsidR="00424F1D" w:rsidRDefault="00424F1D" w:rsidP="00E51C4B"/>
    <w:p w14:paraId="69F28C63" w14:textId="77777777" w:rsidR="00424F1D" w:rsidRDefault="00424F1D" w:rsidP="00E51C4B"/>
    <w:p w14:paraId="66DE99BD" w14:textId="77777777" w:rsidR="00424F1D" w:rsidRDefault="00424F1D" w:rsidP="00E51C4B"/>
    <w:p w14:paraId="0464CCDB" w14:textId="77777777" w:rsidR="00424F1D" w:rsidRDefault="00424F1D" w:rsidP="00E51C4B"/>
    <w:p w14:paraId="7D35A657" w14:textId="77777777" w:rsidR="00424F1D" w:rsidRDefault="00424F1D" w:rsidP="00E51C4B"/>
    <w:p w14:paraId="3B4878F5" w14:textId="77777777" w:rsidR="00424F1D" w:rsidRDefault="00424F1D" w:rsidP="00E51C4B"/>
    <w:p w14:paraId="7E282525" w14:textId="77777777" w:rsidR="00424F1D" w:rsidRDefault="00424F1D" w:rsidP="00E51C4B"/>
    <w:p w14:paraId="035099CD" w14:textId="77777777" w:rsidR="00424F1D" w:rsidRDefault="00424F1D" w:rsidP="00E51C4B"/>
    <w:p w14:paraId="0E99EB56" w14:textId="77777777" w:rsidR="00424F1D" w:rsidRDefault="00424F1D" w:rsidP="00E51C4B"/>
    <w:p w14:paraId="067630C5" w14:textId="77777777" w:rsidR="00424F1D" w:rsidRDefault="00424F1D" w:rsidP="00E51C4B"/>
    <w:p w14:paraId="5E08A2FD" w14:textId="77777777" w:rsidR="00424F1D" w:rsidRDefault="00424F1D" w:rsidP="00E51C4B"/>
    <w:p w14:paraId="72DE1132" w14:textId="77777777" w:rsidR="00424F1D" w:rsidRDefault="00424F1D" w:rsidP="00E51C4B"/>
    <w:p w14:paraId="0BD23598" w14:textId="77777777" w:rsidR="00424F1D" w:rsidRDefault="00424F1D" w:rsidP="00E51C4B"/>
    <w:p w14:paraId="5D3A95A7" w14:textId="77777777" w:rsidR="00424F1D" w:rsidRDefault="00424F1D" w:rsidP="00E51C4B"/>
    <w:p w14:paraId="5AABCA3C" w14:textId="77777777" w:rsidR="00424F1D" w:rsidRDefault="00424F1D" w:rsidP="00E51C4B"/>
    <w:p w14:paraId="7C936385" w14:textId="3CCEA698" w:rsidR="001427CF" w:rsidRDefault="001427CF" w:rsidP="00CD28EA">
      <w:pPr>
        <w:pStyle w:val="Heading1"/>
        <w:numPr>
          <w:ilvl w:val="0"/>
          <w:numId w:val="16"/>
        </w:numPr>
        <w:rPr>
          <w:sz w:val="32"/>
          <w:szCs w:val="32"/>
          <w:u w:val="single"/>
        </w:rPr>
      </w:pPr>
      <w:bookmarkStart w:id="1" w:name="_Toc54713657"/>
      <w:r w:rsidRPr="001427CF">
        <w:rPr>
          <w:sz w:val="32"/>
          <w:szCs w:val="32"/>
          <w:u w:val="single"/>
        </w:rPr>
        <w:lastRenderedPageBreak/>
        <w:t>CRC Cards</w:t>
      </w:r>
      <w:r>
        <w:rPr>
          <w:sz w:val="32"/>
          <w:szCs w:val="32"/>
          <w:u w:val="single"/>
        </w:rPr>
        <w:t>:</w:t>
      </w:r>
    </w:p>
    <w:p w14:paraId="323FB345" w14:textId="50CD2240" w:rsidR="001427CF" w:rsidRDefault="001427CF" w:rsidP="001427CF">
      <w:r>
        <w:t xml:space="preserve"> </w:t>
      </w:r>
    </w:p>
    <w:p w14:paraId="09D62FA2" w14:textId="65535C00" w:rsidR="001427CF" w:rsidRDefault="001427CF" w:rsidP="001427CF">
      <w:r w:rsidRPr="001427CF">
        <w:rPr>
          <w:noProof/>
        </w:rPr>
        <w:drawing>
          <wp:inline distT="0" distB="0" distL="0" distR="0" wp14:anchorId="49FD59B2" wp14:editId="1A12C503">
            <wp:extent cx="5731510" cy="874395"/>
            <wp:effectExtent l="0" t="0" r="2540" b="1905"/>
            <wp:docPr id="523321585"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321585" name="Picture 1" descr="Graphical user interface, text, application, email&#10;&#10;Description automatically generated"/>
                    <pic:cNvPicPr/>
                  </pic:nvPicPr>
                  <pic:blipFill>
                    <a:blip r:embed="rId36"/>
                    <a:stretch>
                      <a:fillRect/>
                    </a:stretch>
                  </pic:blipFill>
                  <pic:spPr>
                    <a:xfrm>
                      <a:off x="0" y="0"/>
                      <a:ext cx="5731510" cy="874395"/>
                    </a:xfrm>
                    <a:prstGeom prst="rect">
                      <a:avLst/>
                    </a:prstGeom>
                  </pic:spPr>
                </pic:pic>
              </a:graphicData>
            </a:graphic>
          </wp:inline>
        </w:drawing>
      </w:r>
    </w:p>
    <w:p w14:paraId="6ACB82B3" w14:textId="77777777" w:rsidR="00914560" w:rsidRDefault="00914560" w:rsidP="001427CF"/>
    <w:p w14:paraId="7801696B" w14:textId="42316703" w:rsidR="00914560" w:rsidRDefault="00914560" w:rsidP="001427CF">
      <w:r w:rsidRPr="00914560">
        <w:rPr>
          <w:noProof/>
        </w:rPr>
        <w:drawing>
          <wp:inline distT="0" distB="0" distL="0" distR="0" wp14:anchorId="7C49C8B6" wp14:editId="3AD959AF">
            <wp:extent cx="5731510" cy="2844800"/>
            <wp:effectExtent l="0" t="0" r="2540" b="0"/>
            <wp:docPr id="963698018"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698018" name="Picture 1" descr="Graphical user interface, text&#10;&#10;Description automatically generated"/>
                    <pic:cNvPicPr/>
                  </pic:nvPicPr>
                  <pic:blipFill>
                    <a:blip r:embed="rId37"/>
                    <a:stretch>
                      <a:fillRect/>
                    </a:stretch>
                  </pic:blipFill>
                  <pic:spPr>
                    <a:xfrm>
                      <a:off x="0" y="0"/>
                      <a:ext cx="5731510" cy="2844800"/>
                    </a:xfrm>
                    <a:prstGeom prst="rect">
                      <a:avLst/>
                    </a:prstGeom>
                  </pic:spPr>
                </pic:pic>
              </a:graphicData>
            </a:graphic>
          </wp:inline>
        </w:drawing>
      </w:r>
    </w:p>
    <w:p w14:paraId="2A8A0FB2" w14:textId="6B2CCC80" w:rsidR="00914560" w:rsidRDefault="00914560" w:rsidP="001427CF">
      <w:r w:rsidRPr="00914560">
        <w:rPr>
          <w:noProof/>
        </w:rPr>
        <w:drawing>
          <wp:inline distT="0" distB="0" distL="0" distR="0" wp14:anchorId="30AE47B5" wp14:editId="09586119">
            <wp:extent cx="5731510" cy="1519555"/>
            <wp:effectExtent l="0" t="0" r="2540" b="4445"/>
            <wp:docPr id="655129344"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129344" name="Picture 1" descr="Graphical user interface, text, application&#10;&#10;Description automatically generated"/>
                    <pic:cNvPicPr/>
                  </pic:nvPicPr>
                  <pic:blipFill>
                    <a:blip r:embed="rId38"/>
                    <a:stretch>
                      <a:fillRect/>
                    </a:stretch>
                  </pic:blipFill>
                  <pic:spPr>
                    <a:xfrm>
                      <a:off x="0" y="0"/>
                      <a:ext cx="5731510" cy="1519555"/>
                    </a:xfrm>
                    <a:prstGeom prst="rect">
                      <a:avLst/>
                    </a:prstGeom>
                  </pic:spPr>
                </pic:pic>
              </a:graphicData>
            </a:graphic>
          </wp:inline>
        </w:drawing>
      </w:r>
    </w:p>
    <w:p w14:paraId="7E2D368B" w14:textId="6B535666" w:rsidR="005E26C2" w:rsidRDefault="00EB334E" w:rsidP="001427CF">
      <w:r w:rsidRPr="00EB334E">
        <w:rPr>
          <w:noProof/>
        </w:rPr>
        <w:drawing>
          <wp:inline distT="0" distB="0" distL="0" distR="0" wp14:anchorId="772666BC" wp14:editId="5559E587">
            <wp:extent cx="5731510" cy="1121410"/>
            <wp:effectExtent l="0" t="0" r="2540" b="2540"/>
            <wp:docPr id="126098192"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98192" name="Picture 1" descr="Table&#10;&#10;Description automatically generated with medium confidence"/>
                    <pic:cNvPicPr/>
                  </pic:nvPicPr>
                  <pic:blipFill>
                    <a:blip r:embed="rId39"/>
                    <a:stretch>
                      <a:fillRect/>
                    </a:stretch>
                  </pic:blipFill>
                  <pic:spPr>
                    <a:xfrm>
                      <a:off x="0" y="0"/>
                      <a:ext cx="5731510" cy="1121410"/>
                    </a:xfrm>
                    <a:prstGeom prst="rect">
                      <a:avLst/>
                    </a:prstGeom>
                  </pic:spPr>
                </pic:pic>
              </a:graphicData>
            </a:graphic>
          </wp:inline>
        </w:drawing>
      </w:r>
    </w:p>
    <w:p w14:paraId="71E5C700" w14:textId="301FF606" w:rsidR="00CA3494" w:rsidRDefault="00CA3494" w:rsidP="001427CF">
      <w:r w:rsidRPr="00CA3494">
        <w:rPr>
          <w:noProof/>
        </w:rPr>
        <w:lastRenderedPageBreak/>
        <w:drawing>
          <wp:inline distT="0" distB="0" distL="0" distR="0" wp14:anchorId="552E1254" wp14:editId="6A2B9637">
            <wp:extent cx="5731510" cy="1097280"/>
            <wp:effectExtent l="0" t="0" r="2540" b="7620"/>
            <wp:docPr id="345417578" name="Picture 1"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417578" name="Picture 1" descr="Graphical user interface, text, application&#10;&#10;Description automatically generated with medium confidence"/>
                    <pic:cNvPicPr/>
                  </pic:nvPicPr>
                  <pic:blipFill>
                    <a:blip r:embed="rId40"/>
                    <a:stretch>
                      <a:fillRect/>
                    </a:stretch>
                  </pic:blipFill>
                  <pic:spPr>
                    <a:xfrm>
                      <a:off x="0" y="0"/>
                      <a:ext cx="5731510" cy="1097280"/>
                    </a:xfrm>
                    <a:prstGeom prst="rect">
                      <a:avLst/>
                    </a:prstGeom>
                  </pic:spPr>
                </pic:pic>
              </a:graphicData>
            </a:graphic>
          </wp:inline>
        </w:drawing>
      </w:r>
    </w:p>
    <w:p w14:paraId="64288D03" w14:textId="7A49EB7A" w:rsidR="007A5852" w:rsidRDefault="007A5852" w:rsidP="001427CF">
      <w:r w:rsidRPr="007A5852">
        <w:rPr>
          <w:noProof/>
        </w:rPr>
        <w:drawing>
          <wp:inline distT="0" distB="0" distL="0" distR="0" wp14:anchorId="00DBB2EA" wp14:editId="6C546992">
            <wp:extent cx="5731510" cy="1125220"/>
            <wp:effectExtent l="0" t="0" r="2540" b="0"/>
            <wp:docPr id="1039461984"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461984" name="Picture 1" descr="Graphical user interface, text, application&#10;&#10;Description automatically generated"/>
                    <pic:cNvPicPr/>
                  </pic:nvPicPr>
                  <pic:blipFill>
                    <a:blip r:embed="rId41"/>
                    <a:stretch>
                      <a:fillRect/>
                    </a:stretch>
                  </pic:blipFill>
                  <pic:spPr>
                    <a:xfrm>
                      <a:off x="0" y="0"/>
                      <a:ext cx="5731510" cy="1125220"/>
                    </a:xfrm>
                    <a:prstGeom prst="rect">
                      <a:avLst/>
                    </a:prstGeom>
                  </pic:spPr>
                </pic:pic>
              </a:graphicData>
            </a:graphic>
          </wp:inline>
        </w:drawing>
      </w:r>
    </w:p>
    <w:p w14:paraId="02ECF99C" w14:textId="12347226" w:rsidR="008D6A52" w:rsidRDefault="008D6A52" w:rsidP="001427CF">
      <w:r w:rsidRPr="008D6A52">
        <w:rPr>
          <w:noProof/>
        </w:rPr>
        <w:drawing>
          <wp:inline distT="0" distB="0" distL="0" distR="0" wp14:anchorId="010BC9AA" wp14:editId="18F73405">
            <wp:extent cx="5731510" cy="1097280"/>
            <wp:effectExtent l="0" t="0" r="2540" b="7620"/>
            <wp:docPr id="1136035004"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035004" name="Picture 1" descr="Graphical user interface, text&#10;&#10;Description automatically generated"/>
                    <pic:cNvPicPr/>
                  </pic:nvPicPr>
                  <pic:blipFill>
                    <a:blip r:embed="rId42"/>
                    <a:stretch>
                      <a:fillRect/>
                    </a:stretch>
                  </pic:blipFill>
                  <pic:spPr>
                    <a:xfrm>
                      <a:off x="0" y="0"/>
                      <a:ext cx="5731510" cy="1097280"/>
                    </a:xfrm>
                    <a:prstGeom prst="rect">
                      <a:avLst/>
                    </a:prstGeom>
                  </pic:spPr>
                </pic:pic>
              </a:graphicData>
            </a:graphic>
          </wp:inline>
        </w:drawing>
      </w:r>
    </w:p>
    <w:p w14:paraId="02064FB1" w14:textId="22EE6A39" w:rsidR="00A96365" w:rsidRDefault="00A96365" w:rsidP="001427CF">
      <w:r w:rsidRPr="00A96365">
        <w:rPr>
          <w:noProof/>
        </w:rPr>
        <w:drawing>
          <wp:inline distT="0" distB="0" distL="0" distR="0" wp14:anchorId="2F6DDB02" wp14:editId="4B8E4C2B">
            <wp:extent cx="5731510" cy="1106170"/>
            <wp:effectExtent l="0" t="0" r="2540" b="0"/>
            <wp:docPr id="889007808" name="Picture 1"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007808" name="Picture 1" descr="Table&#10;&#10;Description automatically generated with low confidence"/>
                    <pic:cNvPicPr/>
                  </pic:nvPicPr>
                  <pic:blipFill>
                    <a:blip r:embed="rId43"/>
                    <a:stretch>
                      <a:fillRect/>
                    </a:stretch>
                  </pic:blipFill>
                  <pic:spPr>
                    <a:xfrm>
                      <a:off x="0" y="0"/>
                      <a:ext cx="5731510" cy="1106170"/>
                    </a:xfrm>
                    <a:prstGeom prst="rect">
                      <a:avLst/>
                    </a:prstGeom>
                  </pic:spPr>
                </pic:pic>
              </a:graphicData>
            </a:graphic>
          </wp:inline>
        </w:drawing>
      </w:r>
    </w:p>
    <w:p w14:paraId="60858A26" w14:textId="4AAE7B59" w:rsidR="001E7C5A" w:rsidRDefault="001E7C5A" w:rsidP="001427CF">
      <w:r w:rsidRPr="001E7C5A">
        <w:rPr>
          <w:noProof/>
        </w:rPr>
        <w:drawing>
          <wp:inline distT="0" distB="0" distL="0" distR="0" wp14:anchorId="22BEE9F6" wp14:editId="1FEC5AC2">
            <wp:extent cx="5731510" cy="1147445"/>
            <wp:effectExtent l="0" t="0" r="2540" b="0"/>
            <wp:docPr id="1090731420"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31420" name="Picture 1" descr="Table&#10;&#10;Description automatically generated with medium confidence"/>
                    <pic:cNvPicPr/>
                  </pic:nvPicPr>
                  <pic:blipFill>
                    <a:blip r:embed="rId44"/>
                    <a:stretch>
                      <a:fillRect/>
                    </a:stretch>
                  </pic:blipFill>
                  <pic:spPr>
                    <a:xfrm>
                      <a:off x="0" y="0"/>
                      <a:ext cx="5731510" cy="1147445"/>
                    </a:xfrm>
                    <a:prstGeom prst="rect">
                      <a:avLst/>
                    </a:prstGeom>
                  </pic:spPr>
                </pic:pic>
              </a:graphicData>
            </a:graphic>
          </wp:inline>
        </w:drawing>
      </w:r>
    </w:p>
    <w:p w14:paraId="62464495" w14:textId="19A6E4A1" w:rsidR="00174796" w:rsidRDefault="00174796" w:rsidP="001427CF">
      <w:r w:rsidRPr="00174796">
        <w:rPr>
          <w:noProof/>
        </w:rPr>
        <w:drawing>
          <wp:inline distT="0" distB="0" distL="0" distR="0" wp14:anchorId="329DC5F0" wp14:editId="5F4F53F2">
            <wp:extent cx="5731510" cy="958850"/>
            <wp:effectExtent l="0" t="0" r="2540" b="0"/>
            <wp:docPr id="5373940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39402" name="Picture 1" descr="Text&#10;&#10;Description automatically generated"/>
                    <pic:cNvPicPr/>
                  </pic:nvPicPr>
                  <pic:blipFill>
                    <a:blip r:embed="rId45"/>
                    <a:stretch>
                      <a:fillRect/>
                    </a:stretch>
                  </pic:blipFill>
                  <pic:spPr>
                    <a:xfrm>
                      <a:off x="0" y="0"/>
                      <a:ext cx="5731510" cy="958850"/>
                    </a:xfrm>
                    <a:prstGeom prst="rect">
                      <a:avLst/>
                    </a:prstGeom>
                  </pic:spPr>
                </pic:pic>
              </a:graphicData>
            </a:graphic>
          </wp:inline>
        </w:drawing>
      </w:r>
    </w:p>
    <w:p w14:paraId="32E7A33F" w14:textId="4C5A951A" w:rsidR="002D5B74" w:rsidRDefault="002D5B74" w:rsidP="001427CF">
      <w:r w:rsidRPr="002D5B74">
        <w:rPr>
          <w:noProof/>
        </w:rPr>
        <w:drawing>
          <wp:inline distT="0" distB="0" distL="0" distR="0" wp14:anchorId="4A16DA5D" wp14:editId="4B3C5325">
            <wp:extent cx="5731510" cy="899795"/>
            <wp:effectExtent l="0" t="0" r="2540" b="0"/>
            <wp:docPr id="488323683"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323683" name="Picture 1" descr="Graphical user interface, text, application&#10;&#10;Description automatically generated"/>
                    <pic:cNvPicPr/>
                  </pic:nvPicPr>
                  <pic:blipFill>
                    <a:blip r:embed="rId46"/>
                    <a:stretch>
                      <a:fillRect/>
                    </a:stretch>
                  </pic:blipFill>
                  <pic:spPr>
                    <a:xfrm>
                      <a:off x="0" y="0"/>
                      <a:ext cx="5731510" cy="899795"/>
                    </a:xfrm>
                    <a:prstGeom prst="rect">
                      <a:avLst/>
                    </a:prstGeom>
                  </pic:spPr>
                </pic:pic>
              </a:graphicData>
            </a:graphic>
          </wp:inline>
        </w:drawing>
      </w:r>
    </w:p>
    <w:p w14:paraId="26982CC3" w14:textId="777225F2" w:rsidR="007A4185" w:rsidRDefault="007A4185" w:rsidP="001427CF">
      <w:r w:rsidRPr="007A4185">
        <w:rPr>
          <w:noProof/>
        </w:rPr>
        <w:lastRenderedPageBreak/>
        <w:drawing>
          <wp:inline distT="0" distB="0" distL="0" distR="0" wp14:anchorId="7126B33E" wp14:editId="65BA2021">
            <wp:extent cx="5731510" cy="942340"/>
            <wp:effectExtent l="0" t="0" r="2540" b="0"/>
            <wp:docPr id="817377260"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377260" name="Picture 1" descr="Table&#10;&#10;Description automatically generated with medium confidence"/>
                    <pic:cNvPicPr/>
                  </pic:nvPicPr>
                  <pic:blipFill>
                    <a:blip r:embed="rId47"/>
                    <a:stretch>
                      <a:fillRect/>
                    </a:stretch>
                  </pic:blipFill>
                  <pic:spPr>
                    <a:xfrm>
                      <a:off x="0" y="0"/>
                      <a:ext cx="5731510" cy="942340"/>
                    </a:xfrm>
                    <a:prstGeom prst="rect">
                      <a:avLst/>
                    </a:prstGeom>
                  </pic:spPr>
                </pic:pic>
              </a:graphicData>
            </a:graphic>
          </wp:inline>
        </w:drawing>
      </w:r>
    </w:p>
    <w:p w14:paraId="0DD8E7ED" w14:textId="60A3BC1A" w:rsidR="00D94251" w:rsidRDefault="00D94251" w:rsidP="001427CF">
      <w:r w:rsidRPr="00D94251">
        <w:rPr>
          <w:noProof/>
        </w:rPr>
        <w:drawing>
          <wp:inline distT="0" distB="0" distL="0" distR="0" wp14:anchorId="0474157B" wp14:editId="5EB12E6C">
            <wp:extent cx="5731510" cy="949325"/>
            <wp:effectExtent l="0" t="0" r="2540" b="3175"/>
            <wp:docPr id="783893659"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893659" name="Picture 1" descr="Table&#10;&#10;Description automatically generated"/>
                    <pic:cNvPicPr/>
                  </pic:nvPicPr>
                  <pic:blipFill>
                    <a:blip r:embed="rId48"/>
                    <a:stretch>
                      <a:fillRect/>
                    </a:stretch>
                  </pic:blipFill>
                  <pic:spPr>
                    <a:xfrm>
                      <a:off x="0" y="0"/>
                      <a:ext cx="5731510" cy="949325"/>
                    </a:xfrm>
                    <a:prstGeom prst="rect">
                      <a:avLst/>
                    </a:prstGeom>
                  </pic:spPr>
                </pic:pic>
              </a:graphicData>
            </a:graphic>
          </wp:inline>
        </w:drawing>
      </w:r>
    </w:p>
    <w:p w14:paraId="68183D36" w14:textId="4DB3FCD9" w:rsidR="00906FE4" w:rsidRDefault="00906FE4" w:rsidP="001427CF">
      <w:r w:rsidRPr="00906FE4">
        <w:rPr>
          <w:noProof/>
        </w:rPr>
        <w:drawing>
          <wp:inline distT="0" distB="0" distL="0" distR="0" wp14:anchorId="0CF7F577" wp14:editId="7C1F3E40">
            <wp:extent cx="5731510" cy="935355"/>
            <wp:effectExtent l="0" t="0" r="2540" b="0"/>
            <wp:docPr id="63395148" name="Picture 1"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95148" name="Picture 1" descr="Text, table&#10;&#10;Description automatically generated with medium confidence"/>
                    <pic:cNvPicPr/>
                  </pic:nvPicPr>
                  <pic:blipFill>
                    <a:blip r:embed="rId49"/>
                    <a:stretch>
                      <a:fillRect/>
                    </a:stretch>
                  </pic:blipFill>
                  <pic:spPr>
                    <a:xfrm>
                      <a:off x="0" y="0"/>
                      <a:ext cx="5731510" cy="935355"/>
                    </a:xfrm>
                    <a:prstGeom prst="rect">
                      <a:avLst/>
                    </a:prstGeom>
                  </pic:spPr>
                </pic:pic>
              </a:graphicData>
            </a:graphic>
          </wp:inline>
        </w:drawing>
      </w:r>
    </w:p>
    <w:p w14:paraId="5AE46742" w14:textId="1843AAD4" w:rsidR="0050255F" w:rsidRPr="001427CF" w:rsidRDefault="0050255F" w:rsidP="001427CF">
      <w:r w:rsidRPr="0050255F">
        <w:rPr>
          <w:noProof/>
        </w:rPr>
        <w:drawing>
          <wp:inline distT="0" distB="0" distL="0" distR="0" wp14:anchorId="76FD3C49" wp14:editId="01FDA614">
            <wp:extent cx="5731510" cy="1100455"/>
            <wp:effectExtent l="0" t="0" r="2540" b="4445"/>
            <wp:docPr id="296792443"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792443" name="Picture 1" descr="A picture containing graphical user interface&#10;&#10;Description automatically generated"/>
                    <pic:cNvPicPr/>
                  </pic:nvPicPr>
                  <pic:blipFill>
                    <a:blip r:embed="rId50"/>
                    <a:stretch>
                      <a:fillRect/>
                    </a:stretch>
                  </pic:blipFill>
                  <pic:spPr>
                    <a:xfrm>
                      <a:off x="0" y="0"/>
                      <a:ext cx="5731510" cy="1100455"/>
                    </a:xfrm>
                    <a:prstGeom prst="rect">
                      <a:avLst/>
                    </a:prstGeom>
                  </pic:spPr>
                </pic:pic>
              </a:graphicData>
            </a:graphic>
          </wp:inline>
        </w:drawing>
      </w:r>
    </w:p>
    <w:p w14:paraId="5332D3FB" w14:textId="2CD41025" w:rsidR="001427CF" w:rsidRPr="00ED4256" w:rsidRDefault="00ED4256" w:rsidP="00B16F88">
      <w:pPr>
        <w:pStyle w:val="Heading1"/>
        <w:rPr>
          <w:sz w:val="32"/>
          <w:szCs w:val="32"/>
        </w:rPr>
      </w:pPr>
      <w:r>
        <w:rPr>
          <w:sz w:val="32"/>
          <w:szCs w:val="32"/>
        </w:rPr>
        <w:lastRenderedPageBreak/>
        <w:t xml:space="preserve">5.0 </w:t>
      </w:r>
      <w:r w:rsidR="00B060B1" w:rsidRPr="00ED4256">
        <w:rPr>
          <w:sz w:val="32"/>
          <w:szCs w:val="32"/>
        </w:rPr>
        <w:t xml:space="preserve">Sequence diagram </w:t>
      </w:r>
    </w:p>
    <w:p w14:paraId="32D1CDDC" w14:textId="5C48D74F" w:rsidR="00B060B1" w:rsidRPr="00B060B1" w:rsidRDefault="00B060B1" w:rsidP="00B060B1">
      <w:r w:rsidRPr="00B060B1">
        <w:drawing>
          <wp:inline distT="0" distB="0" distL="0" distR="0" wp14:anchorId="7178CEAF" wp14:editId="1A7A55DD">
            <wp:extent cx="5731510" cy="4385945"/>
            <wp:effectExtent l="0" t="0" r="2540" b="0"/>
            <wp:docPr id="355670554" name="Picture 1"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670554" name="Picture 1" descr="Diagram, box and whisker chart&#10;&#10;Description automatically generated"/>
                    <pic:cNvPicPr/>
                  </pic:nvPicPr>
                  <pic:blipFill>
                    <a:blip r:embed="rId51"/>
                    <a:stretch>
                      <a:fillRect/>
                    </a:stretch>
                  </pic:blipFill>
                  <pic:spPr>
                    <a:xfrm>
                      <a:off x="0" y="0"/>
                      <a:ext cx="5731510" cy="4385945"/>
                    </a:xfrm>
                    <a:prstGeom prst="rect">
                      <a:avLst/>
                    </a:prstGeom>
                  </pic:spPr>
                </pic:pic>
              </a:graphicData>
            </a:graphic>
          </wp:inline>
        </w:drawing>
      </w:r>
    </w:p>
    <w:p w14:paraId="40BB7258" w14:textId="77777777" w:rsidR="001427CF" w:rsidRDefault="001427CF" w:rsidP="00B16F88">
      <w:pPr>
        <w:pStyle w:val="Heading1"/>
      </w:pPr>
    </w:p>
    <w:p w14:paraId="392B09D6" w14:textId="77777777" w:rsidR="00EC0842" w:rsidRDefault="00EC0842" w:rsidP="00EC0842"/>
    <w:p w14:paraId="047AD92B" w14:textId="77777777" w:rsidR="00EC0842" w:rsidRDefault="00EC0842" w:rsidP="00EC0842"/>
    <w:p w14:paraId="64EA713D" w14:textId="77777777" w:rsidR="00EC0842" w:rsidRDefault="00EC0842" w:rsidP="00EC0842"/>
    <w:p w14:paraId="56604F1E" w14:textId="77777777" w:rsidR="00EC0842" w:rsidRDefault="00EC0842" w:rsidP="00EC0842"/>
    <w:p w14:paraId="647C3508" w14:textId="77777777" w:rsidR="00EC0842" w:rsidRDefault="00EC0842" w:rsidP="00EC0842"/>
    <w:p w14:paraId="2BC046E2" w14:textId="77777777" w:rsidR="00EC0842" w:rsidRDefault="00EC0842" w:rsidP="00EC0842"/>
    <w:p w14:paraId="70A52F7B" w14:textId="77777777" w:rsidR="00EC0842" w:rsidRDefault="00EC0842" w:rsidP="00EC0842"/>
    <w:p w14:paraId="14644975" w14:textId="77777777" w:rsidR="00EC0842" w:rsidRDefault="00EC0842" w:rsidP="00EC0842"/>
    <w:p w14:paraId="7949A40C" w14:textId="77777777" w:rsidR="00EC0842" w:rsidRDefault="00EC0842" w:rsidP="00EC0842"/>
    <w:p w14:paraId="136BCB9F" w14:textId="77777777" w:rsidR="00EC0842" w:rsidRDefault="00EC0842" w:rsidP="00EC0842"/>
    <w:p w14:paraId="2E537369" w14:textId="77777777" w:rsidR="00EC0842" w:rsidRDefault="00EC0842" w:rsidP="00EC0842"/>
    <w:p w14:paraId="775C0C8A" w14:textId="77777777" w:rsidR="00EC0842" w:rsidRDefault="00EC0842" w:rsidP="00EC0842"/>
    <w:p w14:paraId="77080F60" w14:textId="77777777" w:rsidR="00424F1D" w:rsidRPr="00EC0842" w:rsidRDefault="00424F1D" w:rsidP="00EC0842"/>
    <w:p w14:paraId="539471D5" w14:textId="119E9A37" w:rsidR="00F04A6C" w:rsidRPr="00CD28EA" w:rsidRDefault="00F04A6C" w:rsidP="00E01600">
      <w:pPr>
        <w:pStyle w:val="Heading1"/>
        <w:numPr>
          <w:ilvl w:val="0"/>
          <w:numId w:val="17"/>
        </w:numPr>
        <w:rPr>
          <w:sz w:val="32"/>
          <w:szCs w:val="32"/>
          <w:u w:val="single"/>
          <w:lang w:val="ga-IE"/>
        </w:rPr>
      </w:pPr>
      <w:r w:rsidRPr="00CD28EA">
        <w:rPr>
          <w:sz w:val="32"/>
          <w:szCs w:val="32"/>
          <w:u w:val="single"/>
        </w:rPr>
        <w:lastRenderedPageBreak/>
        <w:t>References</w:t>
      </w:r>
      <w:bookmarkEnd w:id="1"/>
    </w:p>
    <w:p w14:paraId="663FC3B4" w14:textId="6FE90E1A" w:rsidR="00566164" w:rsidRDefault="00000000" w:rsidP="00183AFE">
      <w:pPr>
        <w:pStyle w:val="ListParagraph"/>
        <w:ind w:left="927"/>
      </w:pPr>
      <w:hyperlink r:id="rId52" w:history="1">
        <w:r w:rsidR="00183AFE" w:rsidRPr="00BB6B16">
          <w:rPr>
            <w:rStyle w:val="Hyperlink"/>
          </w:rPr>
          <w:t>https://core.ac.uk/download/pdf/235050716.pdf</w:t>
        </w:r>
      </w:hyperlink>
      <w:r w:rsidR="00566164">
        <w:t xml:space="preserve"> </w:t>
      </w:r>
      <w:r w:rsidR="004A76A8">
        <w:t>- Path</w:t>
      </w:r>
      <w:r w:rsidR="00566164">
        <w:t xml:space="preserve"> Planning Algorithm using D* Heuristic Method Based on PSO in Dynamic Environment Firas A. Raheema *, Umniah I. Hameedb</w:t>
      </w:r>
    </w:p>
    <w:p w14:paraId="33CB1458" w14:textId="77777777" w:rsidR="00183AFE" w:rsidRDefault="00183AFE" w:rsidP="00183AFE">
      <w:pPr>
        <w:pStyle w:val="ListParagraph"/>
        <w:ind w:left="927"/>
      </w:pPr>
    </w:p>
    <w:p w14:paraId="3743ABE1" w14:textId="62A99E56" w:rsidR="00566164" w:rsidRDefault="00000000" w:rsidP="00183AFE">
      <w:pPr>
        <w:pStyle w:val="ListParagraph"/>
        <w:ind w:left="927"/>
      </w:pPr>
      <w:hyperlink r:id="rId53" w:history="1">
        <w:r w:rsidR="002F5C89" w:rsidRPr="00BB6B16">
          <w:rPr>
            <w:rStyle w:val="Hyperlink"/>
          </w:rPr>
          <w:t>https://medium.com/@nicholas.w.swift/easy-a-star-pathfinding-7e6689c7f7b2</w:t>
        </w:r>
      </w:hyperlink>
      <w:r w:rsidR="00566164">
        <w:t xml:space="preserve">  -Nicholas Swift Feb 27 2017</w:t>
      </w:r>
    </w:p>
    <w:p w14:paraId="1DE0CF04" w14:textId="77777777" w:rsidR="00183AFE" w:rsidRDefault="00183AFE" w:rsidP="00183AFE">
      <w:pPr>
        <w:pStyle w:val="ListParagraph"/>
        <w:ind w:left="927"/>
      </w:pPr>
    </w:p>
    <w:p w14:paraId="3A25A843" w14:textId="00ADFBC8" w:rsidR="00566164" w:rsidRDefault="00000000" w:rsidP="00183AFE">
      <w:pPr>
        <w:pStyle w:val="ListParagraph"/>
        <w:ind w:left="927"/>
      </w:pPr>
      <w:hyperlink r:id="rId54" w:history="1">
        <w:r w:rsidR="00183AFE" w:rsidRPr="00BB6B16">
          <w:rPr>
            <w:rStyle w:val="Hyperlink"/>
          </w:rPr>
          <w:t>http://www.cs.cmu.edu/~ggordon/likhachev-etal.anytime-dstar.pdf</w:t>
        </w:r>
      </w:hyperlink>
      <w:r w:rsidR="00566164">
        <w:t xml:space="preserve"> -</w:t>
      </w:r>
      <w:r w:rsidR="00566164" w:rsidRPr="000301E6">
        <w:t xml:space="preserve"> </w:t>
      </w:r>
      <w:r w:rsidR="00566164">
        <w:t>Maxim Likhachev† , Dave Ferguson† , Geoff Gordon† , Anthony Stentz† , and Sebastian Thrun‡</w:t>
      </w:r>
    </w:p>
    <w:p w14:paraId="71FF80F9" w14:textId="77777777" w:rsidR="00183AFE" w:rsidRDefault="00183AFE" w:rsidP="00183AFE">
      <w:pPr>
        <w:pStyle w:val="ListParagraph"/>
        <w:ind w:left="927"/>
      </w:pPr>
    </w:p>
    <w:p w14:paraId="51B4DDCB" w14:textId="7D44D01C" w:rsidR="00566164" w:rsidRDefault="00000000" w:rsidP="00183AFE">
      <w:pPr>
        <w:pStyle w:val="ListParagraph"/>
        <w:ind w:left="927"/>
      </w:pPr>
      <w:hyperlink r:id="rId55" w:history="1">
        <w:r w:rsidR="00183AFE" w:rsidRPr="00BB6B16">
          <w:rPr>
            <w:rStyle w:val="Hyperlink"/>
          </w:rPr>
          <w:t>https://www.ri.cmu.edu/pub_files/pub3/stentz_anthony__tony__1994_2/stentz_anthony__tony__1994_2.pdf</w:t>
        </w:r>
      </w:hyperlink>
      <w:r w:rsidR="00566164">
        <w:t xml:space="preserve"> -Anthony Stentz</w:t>
      </w:r>
    </w:p>
    <w:p w14:paraId="76C287FB" w14:textId="26715A65" w:rsidR="00566164" w:rsidRDefault="00566164" w:rsidP="00183AFE">
      <w:pPr>
        <w:ind w:left="927"/>
      </w:pPr>
      <w:r w:rsidRPr="00F50197">
        <w:t>Koenig, S. and Likhachev, M. (n.d.). </w:t>
      </w:r>
      <w:r w:rsidRPr="00183AFE">
        <w:rPr>
          <w:i/>
          <w:iCs/>
        </w:rPr>
        <w:t>D* Lite</w:t>
      </w:r>
      <w:r w:rsidRPr="00F50197">
        <w:t xml:space="preserve">. [online] Available at: </w:t>
      </w:r>
      <w:hyperlink w:history="1">
        <w:r w:rsidR="00183AFE" w:rsidRPr="00BB6B16">
          <w:rPr>
            <w:rStyle w:val="Hyperlink"/>
          </w:rPr>
          <w:t>http://idm-    lab.org/bib/abstracts/papers/aaai02b.pdf</w:t>
        </w:r>
      </w:hyperlink>
    </w:p>
    <w:p w14:paraId="1FE7A192" w14:textId="77777777" w:rsidR="00566164" w:rsidRDefault="00566164" w:rsidP="00183AFE">
      <w:pPr>
        <w:pStyle w:val="ListParagraph"/>
        <w:ind w:left="927"/>
      </w:pPr>
      <w:r w:rsidRPr="0012000A">
        <w:t>encyclopedia.pub. (n.d.). </w:t>
      </w:r>
      <w:r w:rsidRPr="00566164">
        <w:rPr>
          <w:i/>
          <w:iCs/>
        </w:rPr>
        <w:t>Jump Point Search Algorithm</w:t>
      </w:r>
      <w:r w:rsidRPr="0012000A">
        <w:t xml:space="preserve">. [online] Available at: </w:t>
      </w:r>
      <w:hyperlink r:id="rId56" w:history="1">
        <w:r w:rsidRPr="006146B4">
          <w:rPr>
            <w:rStyle w:val="Hyperlink"/>
          </w:rPr>
          <w:t>https://encyclopedia.pub/entry/24246</w:t>
        </w:r>
      </w:hyperlink>
    </w:p>
    <w:p w14:paraId="67EBA756" w14:textId="77777777" w:rsidR="00773FB4" w:rsidRPr="00773FB4" w:rsidRDefault="00773FB4" w:rsidP="007B09FF">
      <w:pPr>
        <w:spacing w:before="100" w:beforeAutospacing="1" w:after="100" w:afterAutospacing="1" w:line="240" w:lineRule="auto"/>
        <w:outlineLvl w:val="4"/>
        <w:rPr>
          <w:rFonts w:eastAsia="Times New Roman"/>
          <w:szCs w:val="24"/>
        </w:rPr>
      </w:pPr>
    </w:p>
    <w:p w14:paraId="567F7C16" w14:textId="77777777" w:rsidR="00773FB4" w:rsidRPr="00773FB4" w:rsidRDefault="00773FB4" w:rsidP="00773FB4">
      <w:pPr>
        <w:rPr>
          <w:rFonts w:eastAsia="Times New Roman"/>
          <w:szCs w:val="24"/>
        </w:rPr>
      </w:pPr>
    </w:p>
    <w:p w14:paraId="73C83CC5" w14:textId="77777777" w:rsidR="00773FB4" w:rsidRPr="00773FB4" w:rsidRDefault="00773FB4" w:rsidP="00773FB4">
      <w:pPr>
        <w:rPr>
          <w:rFonts w:eastAsia="Times New Roman"/>
          <w:szCs w:val="24"/>
        </w:rPr>
      </w:pPr>
    </w:p>
    <w:p w14:paraId="63D0372B" w14:textId="77777777" w:rsidR="00773FB4" w:rsidRPr="00773FB4" w:rsidRDefault="00773FB4" w:rsidP="00773FB4">
      <w:pPr>
        <w:rPr>
          <w:rFonts w:eastAsia="Times New Roman"/>
          <w:szCs w:val="24"/>
        </w:rPr>
      </w:pPr>
    </w:p>
    <w:p w14:paraId="45E15226" w14:textId="77777777" w:rsidR="00773FB4" w:rsidRPr="00773FB4" w:rsidRDefault="00773FB4" w:rsidP="00773FB4">
      <w:pPr>
        <w:rPr>
          <w:rFonts w:eastAsia="Times New Roman"/>
          <w:szCs w:val="24"/>
        </w:rPr>
      </w:pPr>
    </w:p>
    <w:p w14:paraId="70195A5D" w14:textId="77777777" w:rsidR="00773FB4" w:rsidRPr="00773FB4" w:rsidRDefault="00773FB4" w:rsidP="00773FB4">
      <w:pPr>
        <w:rPr>
          <w:rFonts w:eastAsia="Times New Roman"/>
          <w:szCs w:val="24"/>
        </w:rPr>
      </w:pPr>
    </w:p>
    <w:p w14:paraId="17AC8478" w14:textId="77777777" w:rsidR="00773FB4" w:rsidRPr="00773FB4" w:rsidRDefault="00773FB4" w:rsidP="00773FB4">
      <w:pPr>
        <w:rPr>
          <w:rFonts w:eastAsia="Times New Roman"/>
          <w:szCs w:val="24"/>
        </w:rPr>
      </w:pPr>
    </w:p>
    <w:p w14:paraId="5062AB9C" w14:textId="77777777" w:rsidR="00773FB4" w:rsidRPr="00773FB4" w:rsidRDefault="00773FB4" w:rsidP="00104242">
      <w:pPr>
        <w:jc w:val="right"/>
        <w:rPr>
          <w:rFonts w:eastAsia="Times New Roman"/>
          <w:szCs w:val="24"/>
        </w:rPr>
      </w:pPr>
    </w:p>
    <w:sectPr w:rsidR="00773FB4" w:rsidRPr="00773FB4" w:rsidSect="00255E27">
      <w:footerReference w:type="default" r:id="rId5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55485B" w14:textId="77777777" w:rsidR="004E6DB5" w:rsidRDefault="004E6DB5" w:rsidP="00255E27">
      <w:pPr>
        <w:spacing w:after="0" w:line="240" w:lineRule="auto"/>
      </w:pPr>
      <w:r>
        <w:separator/>
      </w:r>
    </w:p>
  </w:endnote>
  <w:endnote w:type="continuationSeparator" w:id="0">
    <w:p w14:paraId="29378C8B" w14:textId="77777777" w:rsidR="004E6DB5" w:rsidRDefault="004E6DB5" w:rsidP="00255E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012E4" w14:textId="77777777" w:rsidR="00255E27" w:rsidRPr="00255E27" w:rsidRDefault="00255E27">
    <w:pPr>
      <w:pStyle w:val="Footer"/>
      <w:jc w:val="right"/>
      <w:rPr>
        <w:szCs w:val="24"/>
      </w:rPr>
    </w:pPr>
    <w:r w:rsidRPr="00255E27">
      <w:rPr>
        <w:szCs w:val="24"/>
      </w:rPr>
      <w:t xml:space="preserve">Page </w:t>
    </w:r>
    <w:r w:rsidRPr="00255E27">
      <w:rPr>
        <w:b/>
        <w:bCs/>
        <w:szCs w:val="24"/>
      </w:rPr>
      <w:fldChar w:fldCharType="begin"/>
    </w:r>
    <w:r w:rsidRPr="00255E27">
      <w:rPr>
        <w:b/>
        <w:bCs/>
        <w:szCs w:val="24"/>
      </w:rPr>
      <w:instrText xml:space="preserve"> PAGE </w:instrText>
    </w:r>
    <w:r w:rsidRPr="00255E27">
      <w:rPr>
        <w:b/>
        <w:bCs/>
        <w:szCs w:val="24"/>
      </w:rPr>
      <w:fldChar w:fldCharType="separate"/>
    </w:r>
    <w:r w:rsidR="00AD3B10">
      <w:rPr>
        <w:b/>
        <w:bCs/>
        <w:noProof/>
        <w:szCs w:val="24"/>
      </w:rPr>
      <w:t>4</w:t>
    </w:r>
    <w:r w:rsidRPr="00255E27">
      <w:rPr>
        <w:b/>
        <w:bCs/>
        <w:szCs w:val="24"/>
      </w:rPr>
      <w:fldChar w:fldCharType="end"/>
    </w:r>
    <w:r w:rsidRPr="00255E27">
      <w:rPr>
        <w:szCs w:val="24"/>
      </w:rPr>
      <w:t xml:space="preserve"> of </w:t>
    </w:r>
    <w:r w:rsidRPr="00255E27">
      <w:rPr>
        <w:b/>
        <w:bCs/>
        <w:szCs w:val="24"/>
      </w:rPr>
      <w:fldChar w:fldCharType="begin"/>
    </w:r>
    <w:r w:rsidRPr="00255E27">
      <w:rPr>
        <w:b/>
        <w:bCs/>
        <w:szCs w:val="24"/>
      </w:rPr>
      <w:instrText xml:space="preserve"> NUMPAGES  </w:instrText>
    </w:r>
    <w:r w:rsidRPr="00255E27">
      <w:rPr>
        <w:b/>
        <w:bCs/>
        <w:szCs w:val="24"/>
      </w:rPr>
      <w:fldChar w:fldCharType="separate"/>
    </w:r>
    <w:r w:rsidR="00AD3B10">
      <w:rPr>
        <w:b/>
        <w:bCs/>
        <w:noProof/>
        <w:szCs w:val="24"/>
      </w:rPr>
      <w:t>7</w:t>
    </w:r>
    <w:r w:rsidRPr="00255E27">
      <w:rPr>
        <w:b/>
        <w:bCs/>
        <w:szCs w:val="24"/>
      </w:rPr>
      <w:fldChar w:fldCharType="end"/>
    </w:r>
  </w:p>
  <w:p w14:paraId="0BB187A1" w14:textId="77777777" w:rsidR="00255E27" w:rsidRDefault="00255E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A46C2F" w14:textId="77777777" w:rsidR="004E6DB5" w:rsidRDefault="004E6DB5" w:rsidP="00255E27">
      <w:pPr>
        <w:spacing w:after="0" w:line="240" w:lineRule="auto"/>
      </w:pPr>
      <w:r>
        <w:separator/>
      </w:r>
    </w:p>
  </w:footnote>
  <w:footnote w:type="continuationSeparator" w:id="0">
    <w:p w14:paraId="1E56C4E6" w14:textId="77777777" w:rsidR="004E6DB5" w:rsidRDefault="004E6DB5" w:rsidP="00255E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E13F6"/>
    <w:multiLevelType w:val="multilevel"/>
    <w:tmpl w:val="D43A6FB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188B3C0F"/>
    <w:multiLevelType w:val="multilevel"/>
    <w:tmpl w:val="8CF40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69776D"/>
    <w:multiLevelType w:val="multilevel"/>
    <w:tmpl w:val="C24A1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B86107"/>
    <w:multiLevelType w:val="multilevel"/>
    <w:tmpl w:val="4B4ABAA4"/>
    <w:lvl w:ilvl="0">
      <w:start w:val="6"/>
      <w:numFmt w:val="decimal"/>
      <w:lvlText w:val="%1.0"/>
      <w:lvlJc w:val="left"/>
      <w:pPr>
        <w:ind w:left="1287" w:hanging="720"/>
      </w:pPr>
      <w:rPr>
        <w:rFonts w:hint="default"/>
      </w:rPr>
    </w:lvl>
    <w:lvl w:ilvl="1">
      <w:start w:val="1"/>
      <w:numFmt w:val="decimal"/>
      <w:lvlText w:val="%1.%2"/>
      <w:lvlJc w:val="left"/>
      <w:pPr>
        <w:ind w:left="2007" w:hanging="720"/>
      </w:pPr>
      <w:rPr>
        <w:rFonts w:hint="default"/>
      </w:rPr>
    </w:lvl>
    <w:lvl w:ilvl="2">
      <w:start w:val="1"/>
      <w:numFmt w:val="decimal"/>
      <w:lvlText w:val="%1.%2.%3"/>
      <w:lvlJc w:val="left"/>
      <w:pPr>
        <w:ind w:left="2727" w:hanging="720"/>
      </w:pPr>
      <w:rPr>
        <w:rFonts w:hint="default"/>
      </w:rPr>
    </w:lvl>
    <w:lvl w:ilvl="3">
      <w:start w:val="1"/>
      <w:numFmt w:val="decimal"/>
      <w:lvlText w:val="%1.%2.%3.%4"/>
      <w:lvlJc w:val="left"/>
      <w:pPr>
        <w:ind w:left="3807" w:hanging="1080"/>
      </w:pPr>
      <w:rPr>
        <w:rFonts w:hint="default"/>
      </w:rPr>
    </w:lvl>
    <w:lvl w:ilvl="4">
      <w:start w:val="1"/>
      <w:numFmt w:val="decimal"/>
      <w:lvlText w:val="%1.%2.%3.%4.%5"/>
      <w:lvlJc w:val="left"/>
      <w:pPr>
        <w:ind w:left="4887" w:hanging="1440"/>
      </w:pPr>
      <w:rPr>
        <w:rFonts w:hint="default"/>
      </w:rPr>
    </w:lvl>
    <w:lvl w:ilvl="5">
      <w:start w:val="1"/>
      <w:numFmt w:val="decimal"/>
      <w:lvlText w:val="%1.%2.%3.%4.%5.%6"/>
      <w:lvlJc w:val="left"/>
      <w:pPr>
        <w:ind w:left="5607" w:hanging="1440"/>
      </w:pPr>
      <w:rPr>
        <w:rFonts w:hint="default"/>
      </w:rPr>
    </w:lvl>
    <w:lvl w:ilvl="6">
      <w:start w:val="1"/>
      <w:numFmt w:val="decimal"/>
      <w:lvlText w:val="%1.%2.%3.%4.%5.%6.%7"/>
      <w:lvlJc w:val="left"/>
      <w:pPr>
        <w:ind w:left="6687" w:hanging="1800"/>
      </w:pPr>
      <w:rPr>
        <w:rFonts w:hint="default"/>
      </w:rPr>
    </w:lvl>
    <w:lvl w:ilvl="7">
      <w:start w:val="1"/>
      <w:numFmt w:val="decimal"/>
      <w:lvlText w:val="%1.%2.%3.%4.%5.%6.%7.%8"/>
      <w:lvlJc w:val="left"/>
      <w:pPr>
        <w:ind w:left="7767" w:hanging="2160"/>
      </w:pPr>
      <w:rPr>
        <w:rFonts w:hint="default"/>
      </w:rPr>
    </w:lvl>
    <w:lvl w:ilvl="8">
      <w:start w:val="1"/>
      <w:numFmt w:val="decimal"/>
      <w:lvlText w:val="%1.%2.%3.%4.%5.%6.%7.%8.%9"/>
      <w:lvlJc w:val="left"/>
      <w:pPr>
        <w:ind w:left="8487" w:hanging="2160"/>
      </w:pPr>
      <w:rPr>
        <w:rFonts w:hint="default"/>
      </w:rPr>
    </w:lvl>
  </w:abstractNum>
  <w:abstractNum w:abstractNumId="4" w15:restartNumberingAfterBreak="0">
    <w:nsid w:val="270E02DC"/>
    <w:multiLevelType w:val="multilevel"/>
    <w:tmpl w:val="E236D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1A1CE6"/>
    <w:multiLevelType w:val="multilevel"/>
    <w:tmpl w:val="BAC0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A726288"/>
    <w:multiLevelType w:val="multilevel"/>
    <w:tmpl w:val="A6520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481F8E"/>
    <w:multiLevelType w:val="multilevel"/>
    <w:tmpl w:val="BD969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3F18EB"/>
    <w:multiLevelType w:val="multilevel"/>
    <w:tmpl w:val="2D3E1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477993"/>
    <w:multiLevelType w:val="multilevel"/>
    <w:tmpl w:val="7EFE3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C1466A"/>
    <w:multiLevelType w:val="hybridMultilevel"/>
    <w:tmpl w:val="2B722B16"/>
    <w:lvl w:ilvl="0" w:tplc="1809000F">
      <w:start w:val="1"/>
      <w:numFmt w:val="decimal"/>
      <w:lvlText w:val="%1."/>
      <w:lvlJc w:val="left"/>
      <w:pPr>
        <w:ind w:left="1429" w:hanging="360"/>
      </w:pPr>
    </w:lvl>
    <w:lvl w:ilvl="1" w:tplc="18090019" w:tentative="1">
      <w:start w:val="1"/>
      <w:numFmt w:val="lowerLetter"/>
      <w:lvlText w:val="%2."/>
      <w:lvlJc w:val="left"/>
      <w:pPr>
        <w:ind w:left="2149" w:hanging="360"/>
      </w:pPr>
    </w:lvl>
    <w:lvl w:ilvl="2" w:tplc="1809001B" w:tentative="1">
      <w:start w:val="1"/>
      <w:numFmt w:val="lowerRoman"/>
      <w:lvlText w:val="%3."/>
      <w:lvlJc w:val="right"/>
      <w:pPr>
        <w:ind w:left="2869" w:hanging="180"/>
      </w:pPr>
    </w:lvl>
    <w:lvl w:ilvl="3" w:tplc="1809000F" w:tentative="1">
      <w:start w:val="1"/>
      <w:numFmt w:val="decimal"/>
      <w:lvlText w:val="%4."/>
      <w:lvlJc w:val="left"/>
      <w:pPr>
        <w:ind w:left="3589" w:hanging="360"/>
      </w:pPr>
    </w:lvl>
    <w:lvl w:ilvl="4" w:tplc="18090019" w:tentative="1">
      <w:start w:val="1"/>
      <w:numFmt w:val="lowerLetter"/>
      <w:lvlText w:val="%5."/>
      <w:lvlJc w:val="left"/>
      <w:pPr>
        <w:ind w:left="4309" w:hanging="360"/>
      </w:pPr>
    </w:lvl>
    <w:lvl w:ilvl="5" w:tplc="1809001B" w:tentative="1">
      <w:start w:val="1"/>
      <w:numFmt w:val="lowerRoman"/>
      <w:lvlText w:val="%6."/>
      <w:lvlJc w:val="right"/>
      <w:pPr>
        <w:ind w:left="5029" w:hanging="180"/>
      </w:pPr>
    </w:lvl>
    <w:lvl w:ilvl="6" w:tplc="1809000F" w:tentative="1">
      <w:start w:val="1"/>
      <w:numFmt w:val="decimal"/>
      <w:lvlText w:val="%7."/>
      <w:lvlJc w:val="left"/>
      <w:pPr>
        <w:ind w:left="5749" w:hanging="360"/>
      </w:pPr>
    </w:lvl>
    <w:lvl w:ilvl="7" w:tplc="18090019" w:tentative="1">
      <w:start w:val="1"/>
      <w:numFmt w:val="lowerLetter"/>
      <w:lvlText w:val="%8."/>
      <w:lvlJc w:val="left"/>
      <w:pPr>
        <w:ind w:left="6469" w:hanging="360"/>
      </w:pPr>
    </w:lvl>
    <w:lvl w:ilvl="8" w:tplc="1809001B" w:tentative="1">
      <w:start w:val="1"/>
      <w:numFmt w:val="lowerRoman"/>
      <w:lvlText w:val="%9."/>
      <w:lvlJc w:val="right"/>
      <w:pPr>
        <w:ind w:left="7189" w:hanging="180"/>
      </w:pPr>
    </w:lvl>
  </w:abstractNum>
  <w:abstractNum w:abstractNumId="11" w15:restartNumberingAfterBreak="0">
    <w:nsid w:val="5EA53BDE"/>
    <w:multiLevelType w:val="multilevel"/>
    <w:tmpl w:val="E4504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0A720E6"/>
    <w:multiLevelType w:val="hybridMultilevel"/>
    <w:tmpl w:val="265266B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62E37CC6"/>
    <w:multiLevelType w:val="multilevel"/>
    <w:tmpl w:val="02583AB6"/>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4" w15:restartNumberingAfterBreak="0">
    <w:nsid w:val="638B1BF4"/>
    <w:multiLevelType w:val="multilevel"/>
    <w:tmpl w:val="273A3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4967EE5"/>
    <w:multiLevelType w:val="multilevel"/>
    <w:tmpl w:val="C1B26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F5C3D50"/>
    <w:multiLevelType w:val="hybridMultilevel"/>
    <w:tmpl w:val="AF18B12E"/>
    <w:lvl w:ilvl="0" w:tplc="1809000F">
      <w:start w:val="3"/>
      <w:numFmt w:val="decimal"/>
      <w:lvlText w:val="%1."/>
      <w:lvlJc w:val="left"/>
      <w:pPr>
        <w:ind w:left="927"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1434131062">
    <w:abstractNumId w:val="7"/>
  </w:num>
  <w:num w:numId="2" w16cid:durableId="1481380139">
    <w:abstractNumId w:val="2"/>
  </w:num>
  <w:num w:numId="3" w16cid:durableId="1167676010">
    <w:abstractNumId w:val="1"/>
  </w:num>
  <w:num w:numId="4" w16cid:durableId="1052996330">
    <w:abstractNumId w:val="4"/>
  </w:num>
  <w:num w:numId="5" w16cid:durableId="26833581">
    <w:abstractNumId w:val="11"/>
  </w:num>
  <w:num w:numId="6" w16cid:durableId="906573078">
    <w:abstractNumId w:val="15"/>
  </w:num>
  <w:num w:numId="7" w16cid:durableId="468011126">
    <w:abstractNumId w:val="5"/>
  </w:num>
  <w:num w:numId="8" w16cid:durableId="2006862906">
    <w:abstractNumId w:val="6"/>
  </w:num>
  <w:num w:numId="9" w16cid:durableId="1594782165">
    <w:abstractNumId w:val="8"/>
  </w:num>
  <w:num w:numId="10" w16cid:durableId="668142075">
    <w:abstractNumId w:val="14"/>
  </w:num>
  <w:num w:numId="11" w16cid:durableId="374694647">
    <w:abstractNumId w:val="9"/>
  </w:num>
  <w:num w:numId="12" w16cid:durableId="140078259">
    <w:abstractNumId w:val="13"/>
  </w:num>
  <w:num w:numId="13" w16cid:durableId="50079757">
    <w:abstractNumId w:val="10"/>
  </w:num>
  <w:num w:numId="14" w16cid:durableId="1178889773">
    <w:abstractNumId w:val="0"/>
  </w:num>
  <w:num w:numId="15" w16cid:durableId="28072699">
    <w:abstractNumId w:val="12"/>
  </w:num>
  <w:num w:numId="16" w16cid:durableId="1657997324">
    <w:abstractNumId w:val="16"/>
  </w:num>
  <w:num w:numId="17" w16cid:durableId="169457547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2334"/>
    <w:rsid w:val="00016144"/>
    <w:rsid w:val="00030331"/>
    <w:rsid w:val="000516B4"/>
    <w:rsid w:val="0007345C"/>
    <w:rsid w:val="000908BD"/>
    <w:rsid w:val="000E2A76"/>
    <w:rsid w:val="000E6224"/>
    <w:rsid w:val="00104242"/>
    <w:rsid w:val="00121344"/>
    <w:rsid w:val="001427CF"/>
    <w:rsid w:val="00173AA3"/>
    <w:rsid w:val="00174796"/>
    <w:rsid w:val="00183AFE"/>
    <w:rsid w:val="00187312"/>
    <w:rsid w:val="001913E3"/>
    <w:rsid w:val="001A6E58"/>
    <w:rsid w:val="001B78FA"/>
    <w:rsid w:val="001C5091"/>
    <w:rsid w:val="001E7C5A"/>
    <w:rsid w:val="001F1E11"/>
    <w:rsid w:val="001F1E96"/>
    <w:rsid w:val="00215E0B"/>
    <w:rsid w:val="00234924"/>
    <w:rsid w:val="00255E27"/>
    <w:rsid w:val="00263F61"/>
    <w:rsid w:val="00277990"/>
    <w:rsid w:val="00291B17"/>
    <w:rsid w:val="0029646C"/>
    <w:rsid w:val="002B5E35"/>
    <w:rsid w:val="002C4396"/>
    <w:rsid w:val="002C536B"/>
    <w:rsid w:val="002D2FA5"/>
    <w:rsid w:val="002D5B74"/>
    <w:rsid w:val="002D5C1E"/>
    <w:rsid w:val="002F212B"/>
    <w:rsid w:val="002F5C89"/>
    <w:rsid w:val="00317793"/>
    <w:rsid w:val="00334FA7"/>
    <w:rsid w:val="00356F01"/>
    <w:rsid w:val="00380BD6"/>
    <w:rsid w:val="003A3056"/>
    <w:rsid w:val="003A43CE"/>
    <w:rsid w:val="003C1C99"/>
    <w:rsid w:val="003D7C41"/>
    <w:rsid w:val="003E5E93"/>
    <w:rsid w:val="004220C0"/>
    <w:rsid w:val="00424F1D"/>
    <w:rsid w:val="004A2393"/>
    <w:rsid w:val="004A76A8"/>
    <w:rsid w:val="004B1BB4"/>
    <w:rsid w:val="004E593F"/>
    <w:rsid w:val="004E6DB5"/>
    <w:rsid w:val="004F37C5"/>
    <w:rsid w:val="004F60F5"/>
    <w:rsid w:val="0050255F"/>
    <w:rsid w:val="00506320"/>
    <w:rsid w:val="005105CE"/>
    <w:rsid w:val="00521981"/>
    <w:rsid w:val="00566164"/>
    <w:rsid w:val="005818E0"/>
    <w:rsid w:val="005836E7"/>
    <w:rsid w:val="005B0402"/>
    <w:rsid w:val="005B1D7F"/>
    <w:rsid w:val="005C0F5E"/>
    <w:rsid w:val="005E26C2"/>
    <w:rsid w:val="0061213C"/>
    <w:rsid w:val="006418F0"/>
    <w:rsid w:val="00650520"/>
    <w:rsid w:val="00663590"/>
    <w:rsid w:val="00674D1A"/>
    <w:rsid w:val="0069173E"/>
    <w:rsid w:val="006E3E2B"/>
    <w:rsid w:val="00707336"/>
    <w:rsid w:val="0070771E"/>
    <w:rsid w:val="00725DCE"/>
    <w:rsid w:val="00727DDF"/>
    <w:rsid w:val="00735959"/>
    <w:rsid w:val="0074585D"/>
    <w:rsid w:val="00760C95"/>
    <w:rsid w:val="00765F52"/>
    <w:rsid w:val="00773FB4"/>
    <w:rsid w:val="007A4185"/>
    <w:rsid w:val="007A5852"/>
    <w:rsid w:val="007B09FF"/>
    <w:rsid w:val="007C09EC"/>
    <w:rsid w:val="007D7BEE"/>
    <w:rsid w:val="007E1276"/>
    <w:rsid w:val="008032AD"/>
    <w:rsid w:val="00824E64"/>
    <w:rsid w:val="00827CEB"/>
    <w:rsid w:val="008639CB"/>
    <w:rsid w:val="0088739E"/>
    <w:rsid w:val="00895385"/>
    <w:rsid w:val="008A45C6"/>
    <w:rsid w:val="008B1359"/>
    <w:rsid w:val="008D41A8"/>
    <w:rsid w:val="008D6A52"/>
    <w:rsid w:val="008E24CC"/>
    <w:rsid w:val="00903612"/>
    <w:rsid w:val="00906FE4"/>
    <w:rsid w:val="00914560"/>
    <w:rsid w:val="00916337"/>
    <w:rsid w:val="00955E54"/>
    <w:rsid w:val="00961CAF"/>
    <w:rsid w:val="00975CBB"/>
    <w:rsid w:val="00996B4B"/>
    <w:rsid w:val="009D1885"/>
    <w:rsid w:val="009E1957"/>
    <w:rsid w:val="00A03EB2"/>
    <w:rsid w:val="00A05BCA"/>
    <w:rsid w:val="00A12AE2"/>
    <w:rsid w:val="00A302F3"/>
    <w:rsid w:val="00A31D94"/>
    <w:rsid w:val="00A70209"/>
    <w:rsid w:val="00A96365"/>
    <w:rsid w:val="00AD3B10"/>
    <w:rsid w:val="00AF6625"/>
    <w:rsid w:val="00AF7444"/>
    <w:rsid w:val="00B060B1"/>
    <w:rsid w:val="00B16F88"/>
    <w:rsid w:val="00B24222"/>
    <w:rsid w:val="00B278F0"/>
    <w:rsid w:val="00B31D61"/>
    <w:rsid w:val="00B33BDE"/>
    <w:rsid w:val="00B45892"/>
    <w:rsid w:val="00B77AF0"/>
    <w:rsid w:val="00BB0C46"/>
    <w:rsid w:val="00BC2C37"/>
    <w:rsid w:val="00BC2D1F"/>
    <w:rsid w:val="00BC5126"/>
    <w:rsid w:val="00BD4880"/>
    <w:rsid w:val="00BD6866"/>
    <w:rsid w:val="00C115B9"/>
    <w:rsid w:val="00C152C3"/>
    <w:rsid w:val="00C73534"/>
    <w:rsid w:val="00C85154"/>
    <w:rsid w:val="00C91282"/>
    <w:rsid w:val="00CA3494"/>
    <w:rsid w:val="00CD28EA"/>
    <w:rsid w:val="00CD6D2C"/>
    <w:rsid w:val="00CE15EC"/>
    <w:rsid w:val="00CE6212"/>
    <w:rsid w:val="00CF6183"/>
    <w:rsid w:val="00D24C21"/>
    <w:rsid w:val="00D26C84"/>
    <w:rsid w:val="00D364F7"/>
    <w:rsid w:val="00D7108B"/>
    <w:rsid w:val="00D94251"/>
    <w:rsid w:val="00D960E2"/>
    <w:rsid w:val="00DA3710"/>
    <w:rsid w:val="00E01600"/>
    <w:rsid w:val="00E0179D"/>
    <w:rsid w:val="00E055F3"/>
    <w:rsid w:val="00E247BC"/>
    <w:rsid w:val="00E31985"/>
    <w:rsid w:val="00E323B0"/>
    <w:rsid w:val="00E341F1"/>
    <w:rsid w:val="00E41A8C"/>
    <w:rsid w:val="00E44840"/>
    <w:rsid w:val="00E51C4B"/>
    <w:rsid w:val="00E6553B"/>
    <w:rsid w:val="00EB334E"/>
    <w:rsid w:val="00EB49CF"/>
    <w:rsid w:val="00EC0842"/>
    <w:rsid w:val="00ED4256"/>
    <w:rsid w:val="00EE2334"/>
    <w:rsid w:val="00EF062D"/>
    <w:rsid w:val="00F0040C"/>
    <w:rsid w:val="00F02456"/>
    <w:rsid w:val="00F04A6C"/>
    <w:rsid w:val="00F11E8C"/>
    <w:rsid w:val="00F23C44"/>
    <w:rsid w:val="00F23F3E"/>
    <w:rsid w:val="00F37767"/>
    <w:rsid w:val="00F452DC"/>
    <w:rsid w:val="00F474B1"/>
    <w:rsid w:val="00F55C26"/>
    <w:rsid w:val="00F86456"/>
    <w:rsid w:val="00F86BDE"/>
    <w:rsid w:val="00FA667A"/>
    <w:rsid w:val="00FB585C"/>
    <w:rsid w:val="00FC0D7B"/>
    <w:rsid w:val="00FE724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81809E"/>
  <w15:chartTrackingRefBased/>
  <w15:docId w15:val="{BD487F2B-3C16-46DE-A6B3-37CD57F8B3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Times New Roman"/>
        <w:lang w:val="en-IE" w:eastAsia="en-I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2FA5"/>
    <w:pPr>
      <w:spacing w:after="160" w:line="259" w:lineRule="auto"/>
    </w:pPr>
    <w:rPr>
      <w:rFonts w:ascii="Times New Roman" w:hAnsi="Times New Roman"/>
      <w:sz w:val="24"/>
      <w:szCs w:val="22"/>
      <w:lang w:eastAsia="en-US"/>
    </w:rPr>
  </w:style>
  <w:style w:type="paragraph" w:styleId="Heading1">
    <w:name w:val="heading 1"/>
    <w:basedOn w:val="Normal"/>
    <w:next w:val="Normal"/>
    <w:link w:val="Heading1Char"/>
    <w:uiPriority w:val="9"/>
    <w:qFormat/>
    <w:rsid w:val="00B16F88"/>
    <w:pPr>
      <w:keepNext/>
      <w:spacing w:before="240" w:after="60"/>
      <w:outlineLvl w:val="0"/>
    </w:pPr>
    <w:rPr>
      <w:rFonts w:eastAsia="Times New Roman"/>
      <w:b/>
      <w:bCs/>
      <w:kern w:val="32"/>
      <w:szCs w:val="24"/>
    </w:rPr>
  </w:style>
  <w:style w:type="paragraph" w:styleId="Heading2">
    <w:name w:val="heading 2"/>
    <w:basedOn w:val="Normal"/>
    <w:next w:val="Normal"/>
    <w:link w:val="Heading2Char"/>
    <w:uiPriority w:val="9"/>
    <w:unhideWhenUsed/>
    <w:qFormat/>
    <w:rsid w:val="00B16F88"/>
    <w:pPr>
      <w:keepNext/>
      <w:spacing w:before="240" w:after="60"/>
      <w:outlineLvl w:val="1"/>
    </w:pPr>
    <w:rPr>
      <w:rFonts w:eastAsia="Times New Roman"/>
      <w:b/>
      <w:bCs/>
      <w:i/>
      <w:iCs/>
      <w:szCs w:val="24"/>
    </w:rPr>
  </w:style>
  <w:style w:type="paragraph" w:styleId="Heading3">
    <w:name w:val="heading 3"/>
    <w:basedOn w:val="Normal"/>
    <w:next w:val="Normal"/>
    <w:link w:val="Heading3Char"/>
    <w:uiPriority w:val="9"/>
    <w:unhideWhenUsed/>
    <w:qFormat/>
    <w:rsid w:val="00B16F88"/>
    <w:pPr>
      <w:keepNext/>
      <w:spacing w:before="240" w:after="60"/>
      <w:outlineLvl w:val="2"/>
    </w:pPr>
    <w:rPr>
      <w:rFonts w:ascii="Cambria" w:eastAsia="Times New Roman" w:hAnsi="Cambria"/>
      <w:b/>
      <w:bCs/>
      <w:i/>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26C84"/>
    <w:pPr>
      <w:spacing w:after="0" w:line="240" w:lineRule="auto"/>
      <w:contextualSpacing/>
    </w:pPr>
    <w:rPr>
      <w:rFonts w:eastAsia="Times New Roman"/>
      <w:spacing w:val="-10"/>
      <w:kern w:val="28"/>
      <w:sz w:val="56"/>
      <w:szCs w:val="56"/>
    </w:rPr>
  </w:style>
  <w:style w:type="character" w:customStyle="1" w:styleId="TitleChar">
    <w:name w:val="Title Char"/>
    <w:link w:val="Title"/>
    <w:uiPriority w:val="10"/>
    <w:rsid w:val="00D26C84"/>
    <w:rPr>
      <w:rFonts w:ascii="Times New Roman" w:eastAsia="Times New Roman" w:hAnsi="Times New Roman" w:cs="Times New Roman"/>
      <w:spacing w:val="-10"/>
      <w:kern w:val="28"/>
      <w:sz w:val="56"/>
      <w:szCs w:val="56"/>
    </w:rPr>
  </w:style>
  <w:style w:type="paragraph" w:styleId="NoSpacing">
    <w:name w:val="No Spacing"/>
    <w:link w:val="NoSpacingChar"/>
    <w:uiPriority w:val="1"/>
    <w:qFormat/>
    <w:rsid w:val="002D2FA5"/>
    <w:rPr>
      <w:rFonts w:ascii="Times New Roman" w:eastAsia="Times New Roman" w:hAnsi="Times New Roman"/>
      <w:sz w:val="22"/>
      <w:szCs w:val="22"/>
      <w:lang w:val="en-US" w:eastAsia="en-US"/>
    </w:rPr>
  </w:style>
  <w:style w:type="character" w:customStyle="1" w:styleId="NoSpacingChar">
    <w:name w:val="No Spacing Char"/>
    <w:link w:val="NoSpacing"/>
    <w:uiPriority w:val="1"/>
    <w:rsid w:val="002D2FA5"/>
    <w:rPr>
      <w:rFonts w:ascii="Times New Roman" w:eastAsia="Times New Roman" w:hAnsi="Times New Roman"/>
      <w:sz w:val="22"/>
      <w:szCs w:val="22"/>
      <w:lang w:val="en-US" w:eastAsia="en-US"/>
    </w:rPr>
  </w:style>
  <w:style w:type="paragraph" w:styleId="Header">
    <w:name w:val="header"/>
    <w:basedOn w:val="Normal"/>
    <w:link w:val="HeaderChar"/>
    <w:uiPriority w:val="99"/>
    <w:unhideWhenUsed/>
    <w:rsid w:val="00255E27"/>
    <w:pPr>
      <w:tabs>
        <w:tab w:val="center" w:pos="4513"/>
        <w:tab w:val="right" w:pos="9026"/>
      </w:tabs>
    </w:pPr>
  </w:style>
  <w:style w:type="character" w:customStyle="1" w:styleId="HeaderChar">
    <w:name w:val="Header Char"/>
    <w:link w:val="Header"/>
    <w:uiPriority w:val="99"/>
    <w:rsid w:val="00255E27"/>
    <w:rPr>
      <w:sz w:val="22"/>
      <w:szCs w:val="22"/>
      <w:lang w:eastAsia="en-US"/>
    </w:rPr>
  </w:style>
  <w:style w:type="paragraph" w:styleId="Footer">
    <w:name w:val="footer"/>
    <w:basedOn w:val="Normal"/>
    <w:link w:val="FooterChar"/>
    <w:uiPriority w:val="99"/>
    <w:unhideWhenUsed/>
    <w:rsid w:val="00255E27"/>
    <w:pPr>
      <w:tabs>
        <w:tab w:val="center" w:pos="4513"/>
        <w:tab w:val="right" w:pos="9026"/>
      </w:tabs>
    </w:pPr>
  </w:style>
  <w:style w:type="character" w:customStyle="1" w:styleId="FooterChar">
    <w:name w:val="Footer Char"/>
    <w:link w:val="Footer"/>
    <w:uiPriority w:val="99"/>
    <w:rsid w:val="00255E27"/>
    <w:rPr>
      <w:sz w:val="22"/>
      <w:szCs w:val="22"/>
      <w:lang w:eastAsia="en-US"/>
    </w:rPr>
  </w:style>
  <w:style w:type="character" w:customStyle="1" w:styleId="Heading1Char">
    <w:name w:val="Heading 1 Char"/>
    <w:link w:val="Heading1"/>
    <w:uiPriority w:val="9"/>
    <w:rsid w:val="00B16F88"/>
    <w:rPr>
      <w:rFonts w:ascii="Times New Roman" w:eastAsia="Times New Roman" w:hAnsi="Times New Roman"/>
      <w:b/>
      <w:bCs/>
      <w:kern w:val="32"/>
      <w:sz w:val="24"/>
      <w:szCs w:val="24"/>
      <w:lang w:eastAsia="en-US"/>
    </w:rPr>
  </w:style>
  <w:style w:type="paragraph" w:customStyle="1" w:styleId="ReportGuidelines">
    <w:name w:val="Report Guidelines"/>
    <w:basedOn w:val="Normal"/>
    <w:link w:val="ReportGuidelinesChar"/>
    <w:qFormat/>
    <w:rsid w:val="00255E27"/>
  </w:style>
  <w:style w:type="character" w:customStyle="1" w:styleId="Heading2Char">
    <w:name w:val="Heading 2 Char"/>
    <w:link w:val="Heading2"/>
    <w:uiPriority w:val="9"/>
    <w:rsid w:val="00B16F88"/>
    <w:rPr>
      <w:rFonts w:ascii="Times New Roman" w:eastAsia="Times New Roman" w:hAnsi="Times New Roman"/>
      <w:b/>
      <w:bCs/>
      <w:i/>
      <w:iCs/>
      <w:sz w:val="24"/>
      <w:szCs w:val="24"/>
      <w:lang w:eastAsia="en-US"/>
    </w:rPr>
  </w:style>
  <w:style w:type="character" w:customStyle="1" w:styleId="ReportGuidelinesChar">
    <w:name w:val="Report Guidelines Char"/>
    <w:link w:val="ReportGuidelines"/>
    <w:rsid w:val="00255E27"/>
    <w:rPr>
      <w:rFonts w:ascii="Times New Roman" w:hAnsi="Times New Roman"/>
      <w:sz w:val="24"/>
      <w:szCs w:val="22"/>
      <w:lang w:eastAsia="en-US"/>
    </w:rPr>
  </w:style>
  <w:style w:type="paragraph" w:styleId="Subtitle">
    <w:name w:val="Subtitle"/>
    <w:basedOn w:val="Normal"/>
    <w:next w:val="Normal"/>
    <w:link w:val="SubtitleChar"/>
    <w:uiPriority w:val="11"/>
    <w:qFormat/>
    <w:rsid w:val="002D2FA5"/>
    <w:pPr>
      <w:spacing w:after="60"/>
      <w:jc w:val="center"/>
      <w:outlineLvl w:val="1"/>
    </w:pPr>
    <w:rPr>
      <w:rFonts w:eastAsia="Times New Roman"/>
      <w:szCs w:val="24"/>
    </w:rPr>
  </w:style>
  <w:style w:type="character" w:customStyle="1" w:styleId="SubtitleChar">
    <w:name w:val="Subtitle Char"/>
    <w:link w:val="Subtitle"/>
    <w:uiPriority w:val="11"/>
    <w:rsid w:val="002D2FA5"/>
    <w:rPr>
      <w:rFonts w:ascii="Times New Roman" w:eastAsia="Times New Roman" w:hAnsi="Times New Roman" w:cs="Times New Roman"/>
      <w:sz w:val="24"/>
      <w:szCs w:val="24"/>
      <w:lang w:eastAsia="en-US"/>
    </w:rPr>
  </w:style>
  <w:style w:type="character" w:styleId="Emphasis">
    <w:name w:val="Emphasis"/>
    <w:uiPriority w:val="20"/>
    <w:qFormat/>
    <w:rsid w:val="002D2FA5"/>
    <w:rPr>
      <w:i/>
      <w:iCs/>
    </w:rPr>
  </w:style>
  <w:style w:type="paragraph" w:styleId="TOCHeading">
    <w:name w:val="TOC Heading"/>
    <w:basedOn w:val="Heading1"/>
    <w:next w:val="Normal"/>
    <w:uiPriority w:val="39"/>
    <w:unhideWhenUsed/>
    <w:qFormat/>
    <w:rsid w:val="00916337"/>
    <w:pPr>
      <w:keepLines/>
      <w:spacing w:after="0"/>
      <w:outlineLvl w:val="9"/>
    </w:pPr>
    <w:rPr>
      <w:b w:val="0"/>
      <w:bCs w:val="0"/>
      <w:kern w:val="0"/>
      <w:lang w:val="en-US"/>
    </w:rPr>
  </w:style>
  <w:style w:type="paragraph" w:styleId="TOC1">
    <w:name w:val="toc 1"/>
    <w:basedOn w:val="Normal"/>
    <w:next w:val="Normal"/>
    <w:autoRedefine/>
    <w:uiPriority w:val="39"/>
    <w:unhideWhenUsed/>
    <w:rsid w:val="00916337"/>
  </w:style>
  <w:style w:type="character" w:styleId="Hyperlink">
    <w:name w:val="Hyperlink"/>
    <w:uiPriority w:val="99"/>
    <w:unhideWhenUsed/>
    <w:rsid w:val="00916337"/>
    <w:rPr>
      <w:color w:val="0563C1"/>
      <w:u w:val="single"/>
    </w:rPr>
  </w:style>
  <w:style w:type="paragraph" w:styleId="TOC2">
    <w:name w:val="toc 2"/>
    <w:basedOn w:val="Normal"/>
    <w:next w:val="Normal"/>
    <w:autoRedefine/>
    <w:uiPriority w:val="39"/>
    <w:unhideWhenUsed/>
    <w:rsid w:val="00E247BC"/>
    <w:pPr>
      <w:ind w:left="240"/>
    </w:pPr>
  </w:style>
  <w:style w:type="table" w:styleId="TableGrid">
    <w:name w:val="Table Grid"/>
    <w:basedOn w:val="TableNormal"/>
    <w:uiPriority w:val="39"/>
    <w:rsid w:val="003D7C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link w:val="Heading3"/>
    <w:uiPriority w:val="9"/>
    <w:rsid w:val="00B16F88"/>
    <w:rPr>
      <w:rFonts w:ascii="Cambria" w:eastAsia="Times New Roman" w:hAnsi="Cambria" w:cs="Times New Roman"/>
      <w:b/>
      <w:bCs/>
      <w:i/>
      <w:sz w:val="22"/>
      <w:szCs w:val="22"/>
      <w:lang w:eastAsia="en-US"/>
    </w:rPr>
  </w:style>
  <w:style w:type="paragraph" w:styleId="TOC3">
    <w:name w:val="toc 3"/>
    <w:basedOn w:val="Normal"/>
    <w:next w:val="Normal"/>
    <w:autoRedefine/>
    <w:uiPriority w:val="39"/>
    <w:unhideWhenUsed/>
    <w:rsid w:val="00B16F88"/>
    <w:pPr>
      <w:ind w:left="480"/>
    </w:pPr>
  </w:style>
  <w:style w:type="paragraph" w:styleId="ListParagraph">
    <w:name w:val="List Paragraph"/>
    <w:basedOn w:val="Normal"/>
    <w:uiPriority w:val="34"/>
    <w:qFormat/>
    <w:rsid w:val="00291B17"/>
    <w:pPr>
      <w:ind w:left="720"/>
      <w:contextualSpacing/>
    </w:pPr>
  </w:style>
  <w:style w:type="character" w:styleId="UnresolvedMention">
    <w:name w:val="Unresolved Mention"/>
    <w:basedOn w:val="DefaultParagraphFont"/>
    <w:uiPriority w:val="99"/>
    <w:semiHidden/>
    <w:unhideWhenUsed/>
    <w:rsid w:val="00183AFE"/>
    <w:rPr>
      <w:color w:val="605E5C"/>
      <w:shd w:val="clear" w:color="auto" w:fill="E1DFDD"/>
    </w:rPr>
  </w:style>
  <w:style w:type="table" w:styleId="TableGridLight">
    <w:name w:val="Grid Table Light"/>
    <w:basedOn w:val="TableNormal"/>
    <w:uiPriority w:val="40"/>
    <w:rsid w:val="0070733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70733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70733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70733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707336"/>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707336"/>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707336"/>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707336"/>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www.ri.cmu.edu/pub_files/pub3/stentz_anthony__tony__1994_2/stentz_anthony__tony__1994_2.pdf"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medium.com/@nicholas.w.swift/easy-a-star-pathfinding-7e6689c7f7b2" TargetMode="External"/><Relationship Id="rId58" Type="http://schemas.openxmlformats.org/officeDocument/2006/relationships/fontTable" Target="fontTable.xml"/><Relationship Id="rId5" Type="http://schemas.openxmlformats.org/officeDocument/2006/relationships/numbering" Target="numbering.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encyclopedia.pub/entry/24246" TargetMode="Externa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www.cs.cmu.edu/~ggordon/likhachev-etal.anytime-dstar.pdf"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oter" Target="footer1.xm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core.ac.uk/download/pdf/235050716.pdf"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meuser\Desktop\FYP_Pathfinding\SETU_-_Technical_Design_Document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B4B3963D136B89489C303B1F134CDEFE" ma:contentTypeVersion="0" ma:contentTypeDescription="Create a new document." ma:contentTypeScope="" ma:versionID="026fdfc35e331994e9a8b4247b4178a8">
  <xsd:schema xmlns:xsd="http://www.w3.org/2001/XMLSchema" xmlns:xs="http://www.w3.org/2001/XMLSchema" xmlns:p="http://schemas.microsoft.com/office/2006/metadata/properties" targetNamespace="http://schemas.microsoft.com/office/2006/metadata/properties" ma:root="true" ma:fieldsID="b80b5e096eff2bc8f947cf8b52ef844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DFB4317-F4DB-4A21-8CFD-23359618563E}">
  <ds:schemaRefs>
    <ds:schemaRef ds:uri="http://schemas.openxmlformats.org/officeDocument/2006/bibliography"/>
  </ds:schemaRefs>
</ds:datastoreItem>
</file>

<file path=customXml/itemProps2.xml><?xml version="1.0" encoding="utf-8"?>
<ds:datastoreItem xmlns:ds="http://schemas.openxmlformats.org/officeDocument/2006/customXml" ds:itemID="{307509E4-CEFD-4EA4-B4E2-DD85C972A3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53CEE206-AAC0-4B67-96AF-4DDD537A33D8}">
  <ds:schemaRefs>
    <ds:schemaRef ds:uri="http://schemas.microsoft.com/sharepoint/v3/contenttype/forms"/>
  </ds:schemaRefs>
</ds:datastoreItem>
</file>

<file path=customXml/itemProps4.xml><?xml version="1.0" encoding="utf-8"?>
<ds:datastoreItem xmlns:ds="http://schemas.openxmlformats.org/officeDocument/2006/customXml" ds:itemID="{50B215B7-DC8C-407A-A062-4B1D685F3E2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SETU_-_Technical_Design_Document_Template.dotx</Template>
  <TotalTime>135</TotalTime>
  <Pages>16</Pages>
  <Words>714</Words>
  <Characters>4076</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4781</CharactersWithSpaces>
  <SharedDoc>false</SharedDoc>
  <HLinks>
    <vt:vector size="12" baseType="variant">
      <vt:variant>
        <vt:i4>1245236</vt:i4>
      </vt:variant>
      <vt:variant>
        <vt:i4>8</vt:i4>
      </vt:variant>
      <vt:variant>
        <vt:i4>0</vt:i4>
      </vt:variant>
      <vt:variant>
        <vt:i4>5</vt:i4>
      </vt:variant>
      <vt:variant>
        <vt:lpwstr/>
      </vt:variant>
      <vt:variant>
        <vt:lpwstr>_Toc54713657</vt:lpwstr>
      </vt:variant>
      <vt:variant>
        <vt:i4>1179700</vt:i4>
      </vt:variant>
      <vt:variant>
        <vt:i4>2</vt:i4>
      </vt:variant>
      <vt:variant>
        <vt:i4>0</vt:i4>
      </vt:variant>
      <vt:variant>
        <vt:i4>5</vt:i4>
      </vt:variant>
      <vt:variant>
        <vt:lpwstr/>
      </vt:variant>
      <vt:variant>
        <vt:lpwstr>_Toc54713656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gameuser</dc:creator>
  <cp:keywords/>
  <dc:description/>
  <cp:lastModifiedBy>Donal Howe</cp:lastModifiedBy>
  <cp:revision>96</cp:revision>
  <dcterms:created xsi:type="dcterms:W3CDTF">2022-12-14T17:29:00Z</dcterms:created>
  <dcterms:modified xsi:type="dcterms:W3CDTF">2023-04-15T22:06:00Z</dcterms:modified>
</cp:coreProperties>
</file>