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5C76CF33" w14:textId="77777777" w:rsidR="00FD6834" w:rsidRPr="00BC375F" w:rsidRDefault="00FD6834" w:rsidP="00FD6834">
      <w:pPr>
        <w:pStyle w:val="Title"/>
        <w:spacing w:line="276" w:lineRule="auto"/>
        <w:rPr>
          <w:sz w:val="32"/>
          <w:szCs w:val="32"/>
        </w:rPr>
      </w:pPr>
      <w:r w:rsidRPr="00BC375F">
        <w:rPr>
          <w:sz w:val="32"/>
          <w:szCs w:val="32"/>
        </w:rPr>
        <w:lastRenderedPageBreak/>
        <w:t>Table Of Contents</w:t>
      </w:r>
    </w:p>
    <w:p w14:paraId="54F7C5F8" w14:textId="49BF33FD" w:rsidR="00FD6834" w:rsidRPr="00BC375F" w:rsidRDefault="00FD6834" w:rsidP="00FD6834">
      <w:pPr>
        <w:pStyle w:val="TOC1"/>
        <w:tabs>
          <w:tab w:val="left" w:pos="480"/>
          <w:tab w:val="right" w:leader="dot" w:pos="9016"/>
        </w:tabs>
      </w:pPr>
      <w:r w:rsidRPr="00BC375F">
        <w:rPr>
          <w:szCs w:val="24"/>
        </w:rPr>
        <w:fldChar w:fldCharType="begin"/>
      </w:r>
      <w:r w:rsidRPr="00BC375F">
        <w:rPr>
          <w:szCs w:val="24"/>
        </w:rPr>
        <w:instrText xml:space="preserve"> TOC \o "1-3" \h \z \u </w:instrText>
      </w:r>
      <w:r w:rsidRPr="00BC375F">
        <w:rPr>
          <w:szCs w:val="24"/>
        </w:rPr>
        <w:fldChar w:fldCharType="separate"/>
      </w:r>
      <w:hyperlink r:id="rId12" w:anchor="_Toc132485339" w:history="1">
        <w:r w:rsidRPr="00BC375F">
          <w:rPr>
            <w:rStyle w:val="Hyperlink"/>
            <w:noProof/>
          </w:rPr>
          <w:t>1</w:t>
        </w:r>
        <w:r w:rsidR="00471C76" w:rsidRPr="00BC375F">
          <w:rPr>
            <w:rStyle w:val="Hyperlink"/>
            <w:rFonts w:asciiTheme="minorHAnsi" w:eastAsiaTheme="minorEastAsia" w:hAnsiTheme="minorHAnsi" w:cstheme="minorBidi"/>
            <w:noProof/>
            <w:sz w:val="22"/>
            <w:lang w:eastAsia="en-IE"/>
          </w:rPr>
          <w:t xml:space="preserve"> </w:t>
        </w:r>
        <w:r w:rsidRPr="00BC375F">
          <w:rPr>
            <w:rStyle w:val="Hyperlink"/>
            <w:noProof/>
          </w:rPr>
          <w:t xml:space="preserve"> Introduction</w:t>
        </w:r>
        <w:r w:rsidRPr="00BC375F">
          <w:rPr>
            <w:rStyle w:val="Hyperlink"/>
            <w:noProof/>
            <w:webHidden/>
          </w:rPr>
          <w:tab/>
        </w:r>
        <w:r w:rsidRPr="00BC375F">
          <w:rPr>
            <w:rStyle w:val="Hyperlink"/>
            <w:noProof/>
            <w:webHidden/>
          </w:rPr>
          <w:fldChar w:fldCharType="begin"/>
        </w:r>
        <w:r w:rsidRPr="00BC375F">
          <w:rPr>
            <w:rStyle w:val="Hyperlink"/>
            <w:noProof/>
            <w:webHidden/>
          </w:rPr>
          <w:instrText xml:space="preserve"> PAGEREF _Toc132485339 \h </w:instrText>
        </w:r>
        <w:r w:rsidRPr="00BC375F">
          <w:rPr>
            <w:rStyle w:val="Hyperlink"/>
            <w:noProof/>
            <w:webHidden/>
          </w:rPr>
        </w:r>
        <w:r w:rsidRPr="00BC375F">
          <w:rPr>
            <w:rStyle w:val="Hyperlink"/>
            <w:noProof/>
            <w:webHidden/>
          </w:rPr>
          <w:fldChar w:fldCharType="separate"/>
        </w:r>
        <w:r w:rsidRPr="00BC375F">
          <w:rPr>
            <w:rStyle w:val="Hyperlink"/>
            <w:noProof/>
            <w:webHidden/>
          </w:rPr>
          <w:t>2</w:t>
        </w:r>
        <w:r w:rsidRPr="00BC375F">
          <w:rPr>
            <w:rStyle w:val="Hyperlink"/>
            <w:noProof/>
            <w:webHidden/>
          </w:rPr>
          <w:fldChar w:fldCharType="end"/>
        </w:r>
      </w:hyperlink>
    </w:p>
    <w:p w14:paraId="3ADF1C3A" w14:textId="1EA8A2FC" w:rsidR="0080412B" w:rsidRPr="00BC375F" w:rsidRDefault="0080412B" w:rsidP="0080412B">
      <w:pPr>
        <w:rPr>
          <w:lang w:eastAsia="en-IE"/>
        </w:rPr>
      </w:pPr>
      <w:r w:rsidRPr="00BC375F">
        <w:rPr>
          <w:lang w:eastAsia="en-IE"/>
        </w:rPr>
        <w:tab/>
        <w:t>1.1 brief description of algorithms</w:t>
      </w:r>
      <w:r w:rsidR="001263EC" w:rsidRPr="00BC375F">
        <w:rPr>
          <w:lang w:eastAsia="en-IE"/>
        </w:rPr>
        <w:t xml:space="preserve"> ……………………………………………………</w:t>
      </w:r>
      <w:r w:rsidR="006062ED">
        <w:rPr>
          <w:lang w:eastAsia="en-IE"/>
        </w:rPr>
        <w:t>2</w:t>
      </w:r>
    </w:p>
    <w:p w14:paraId="7CE20389" w14:textId="60A5518C" w:rsidR="002D454B" w:rsidRPr="00BC375F" w:rsidRDefault="002D454B" w:rsidP="0080412B">
      <w:pPr>
        <w:rPr>
          <w:lang w:eastAsia="en-IE"/>
        </w:rPr>
      </w:pPr>
      <w:r w:rsidRPr="00BC375F">
        <w:rPr>
          <w:lang w:eastAsia="en-IE"/>
        </w:rPr>
        <w:tab/>
      </w:r>
      <w:r w:rsidRPr="00BC375F">
        <w:rPr>
          <w:lang w:eastAsia="en-IE"/>
        </w:rPr>
        <w:tab/>
        <w:t>1.1.1</w:t>
      </w:r>
      <w:r w:rsidR="00BA29B6" w:rsidRPr="00BC375F">
        <w:rPr>
          <w:lang w:eastAsia="en-IE"/>
        </w:rPr>
        <w:t xml:space="preserve"> </w:t>
      </w:r>
      <w:r w:rsidR="00BA29B6" w:rsidRPr="00BC375F">
        <w:rPr>
          <w:lang w:eastAsia="en-IE"/>
        </w:rPr>
        <w:t>Description of D star Lite</w:t>
      </w:r>
      <w:r w:rsidR="00BC375F">
        <w:rPr>
          <w:lang w:eastAsia="en-IE"/>
        </w:rPr>
        <w:t xml:space="preserve"> ……………………………………………….</w:t>
      </w:r>
      <w:r w:rsidR="006062ED">
        <w:rPr>
          <w:lang w:eastAsia="en-IE"/>
        </w:rPr>
        <w:t>2</w:t>
      </w:r>
    </w:p>
    <w:p w14:paraId="269C2DB3" w14:textId="3CE70EE4" w:rsidR="002D454B" w:rsidRPr="00BC375F" w:rsidRDefault="002D454B" w:rsidP="0080412B">
      <w:pPr>
        <w:rPr>
          <w:lang w:eastAsia="en-IE"/>
        </w:rPr>
      </w:pPr>
      <w:r w:rsidRPr="00BC375F">
        <w:rPr>
          <w:lang w:eastAsia="en-IE"/>
        </w:rPr>
        <w:tab/>
      </w:r>
      <w:r w:rsidRPr="00BC375F">
        <w:rPr>
          <w:lang w:eastAsia="en-IE"/>
        </w:rPr>
        <w:tab/>
        <w:t>1.1.2</w:t>
      </w:r>
      <w:r w:rsidR="00BA29B6" w:rsidRPr="00BC375F">
        <w:rPr>
          <w:lang w:eastAsia="en-IE"/>
        </w:rPr>
        <w:t xml:space="preserve"> </w:t>
      </w:r>
      <w:r w:rsidR="005C5A5B" w:rsidRPr="00BC375F">
        <w:rPr>
          <w:lang w:eastAsia="en-IE"/>
        </w:rPr>
        <w:t>Description of A star</w:t>
      </w:r>
      <w:r w:rsidR="00BC375F">
        <w:rPr>
          <w:lang w:eastAsia="en-IE"/>
        </w:rPr>
        <w:t xml:space="preserve"> </w:t>
      </w:r>
      <w:r w:rsidR="00BC375F">
        <w:rPr>
          <w:lang w:eastAsia="en-IE"/>
        </w:rPr>
        <w:t xml:space="preserve"> ………………………………………………</w:t>
      </w:r>
      <w:r w:rsidR="00BC375F">
        <w:rPr>
          <w:lang w:eastAsia="en-IE"/>
        </w:rPr>
        <w:t>…</w:t>
      </w:r>
      <w:r w:rsidR="00924CFF">
        <w:rPr>
          <w:lang w:eastAsia="en-IE"/>
        </w:rPr>
        <w:t>...</w:t>
      </w:r>
      <w:r w:rsidR="006062ED">
        <w:rPr>
          <w:lang w:eastAsia="en-IE"/>
        </w:rPr>
        <w:t>2</w:t>
      </w:r>
    </w:p>
    <w:p w14:paraId="50DFDB6B" w14:textId="4C400E50" w:rsidR="002D454B" w:rsidRPr="00BC375F" w:rsidRDefault="002D454B" w:rsidP="0080412B">
      <w:pPr>
        <w:rPr>
          <w:lang w:eastAsia="en-IE"/>
        </w:rPr>
      </w:pPr>
      <w:r w:rsidRPr="00BC375F">
        <w:rPr>
          <w:lang w:eastAsia="en-IE"/>
        </w:rPr>
        <w:tab/>
      </w:r>
      <w:r w:rsidRPr="00BC375F">
        <w:rPr>
          <w:lang w:eastAsia="en-IE"/>
        </w:rPr>
        <w:tab/>
        <w:t>1.1.3</w:t>
      </w:r>
      <w:r w:rsidR="00413911" w:rsidRPr="00BC375F">
        <w:rPr>
          <w:lang w:eastAsia="en-IE"/>
        </w:rPr>
        <w:t xml:space="preserve"> </w:t>
      </w:r>
      <w:r w:rsidR="00CE32D5" w:rsidRPr="00BC375F">
        <w:rPr>
          <w:lang w:eastAsia="en-IE"/>
        </w:rPr>
        <w:t>Description of Dijkstras algorithm</w:t>
      </w:r>
      <w:r w:rsidR="00BC375F">
        <w:rPr>
          <w:lang w:eastAsia="en-IE"/>
        </w:rPr>
        <w:t xml:space="preserve"> </w:t>
      </w:r>
      <w:r w:rsidR="00BC375F">
        <w:rPr>
          <w:lang w:eastAsia="en-IE"/>
        </w:rPr>
        <w:t xml:space="preserve"> ……………………………………</w:t>
      </w:r>
      <w:r w:rsidR="00924CFF">
        <w:rPr>
          <w:lang w:eastAsia="en-IE"/>
        </w:rPr>
        <w:t>..</w:t>
      </w:r>
      <w:r w:rsidR="009A7E3C">
        <w:rPr>
          <w:lang w:eastAsia="en-IE"/>
        </w:rPr>
        <w:t>2</w:t>
      </w:r>
    </w:p>
    <w:p w14:paraId="22386CD2" w14:textId="28364C44" w:rsidR="002D454B" w:rsidRPr="00BC375F" w:rsidRDefault="002D454B" w:rsidP="0080412B">
      <w:pPr>
        <w:rPr>
          <w:lang w:eastAsia="en-IE"/>
        </w:rPr>
      </w:pPr>
      <w:r w:rsidRPr="00BC375F">
        <w:rPr>
          <w:lang w:eastAsia="en-IE"/>
        </w:rPr>
        <w:tab/>
      </w:r>
      <w:r w:rsidRPr="00BC375F">
        <w:rPr>
          <w:lang w:eastAsia="en-IE"/>
        </w:rPr>
        <w:tab/>
        <w:t>1.1.4</w:t>
      </w:r>
      <w:r w:rsidR="005432EC" w:rsidRPr="00BC375F">
        <w:rPr>
          <w:lang w:eastAsia="en-IE"/>
        </w:rPr>
        <w:t xml:space="preserve"> </w:t>
      </w:r>
      <w:r w:rsidR="00F02CF4" w:rsidRPr="00BC375F">
        <w:rPr>
          <w:lang w:eastAsia="en-IE"/>
        </w:rPr>
        <w:t>Description of Lifelong planning Astar</w:t>
      </w:r>
      <w:r w:rsidR="00822AF8">
        <w:rPr>
          <w:lang w:eastAsia="en-IE"/>
        </w:rPr>
        <w:t xml:space="preserve"> …………………………………</w:t>
      </w:r>
      <w:r w:rsidR="009A7E3C">
        <w:rPr>
          <w:lang w:eastAsia="en-IE"/>
        </w:rPr>
        <w:t>3</w:t>
      </w:r>
    </w:p>
    <w:p w14:paraId="05ABB5D0" w14:textId="3F889559" w:rsidR="002D454B" w:rsidRPr="00BC375F" w:rsidRDefault="002D454B" w:rsidP="0080412B">
      <w:pPr>
        <w:rPr>
          <w:lang w:eastAsia="en-IE"/>
        </w:rPr>
      </w:pPr>
      <w:r w:rsidRPr="00BC375F">
        <w:rPr>
          <w:lang w:eastAsia="en-IE"/>
        </w:rPr>
        <w:tab/>
      </w:r>
      <w:r w:rsidRPr="00BC375F">
        <w:rPr>
          <w:lang w:eastAsia="en-IE"/>
        </w:rPr>
        <w:tab/>
        <w:t>1.1.5</w:t>
      </w:r>
      <w:r w:rsidR="00BA46E3" w:rsidRPr="00BC375F">
        <w:rPr>
          <w:sz w:val="32"/>
          <w:szCs w:val="32"/>
        </w:rPr>
        <w:t xml:space="preserve"> </w:t>
      </w:r>
      <w:r w:rsidR="00BA46E3" w:rsidRPr="00BC375F">
        <w:rPr>
          <w:lang w:eastAsia="en-IE"/>
        </w:rPr>
        <w:t>Description of Depth First Search</w:t>
      </w:r>
      <w:r w:rsidR="00822AF8">
        <w:rPr>
          <w:lang w:eastAsia="en-IE"/>
        </w:rPr>
        <w:t xml:space="preserve"> ………………………………………</w:t>
      </w:r>
      <w:r w:rsidR="009A7E3C">
        <w:rPr>
          <w:lang w:eastAsia="en-IE"/>
        </w:rPr>
        <w:t>3</w:t>
      </w:r>
    </w:p>
    <w:p w14:paraId="4072B142" w14:textId="372636FD" w:rsidR="00FD6834" w:rsidRPr="00BC375F" w:rsidRDefault="009A7E3C" w:rsidP="00FD6834">
      <w:pPr>
        <w:pStyle w:val="TOC1"/>
        <w:tabs>
          <w:tab w:val="left" w:pos="480"/>
          <w:tab w:val="right" w:leader="dot" w:pos="9016"/>
        </w:tabs>
      </w:pPr>
      <w:r>
        <w:t>2 Functional specification …………………………………………………………………….4</w:t>
      </w:r>
    </w:p>
    <w:p w14:paraId="0EFC3958" w14:textId="1BA36FDB" w:rsidR="005C707C" w:rsidRPr="00BC375F" w:rsidRDefault="005C707C" w:rsidP="005C707C">
      <w:r w:rsidRPr="00BC375F">
        <w:tab/>
        <w:t>2.1</w:t>
      </w:r>
      <w:r w:rsidR="00016ECB" w:rsidRPr="00BC375F">
        <w:rPr>
          <w:sz w:val="32"/>
          <w:szCs w:val="32"/>
        </w:rPr>
        <w:t xml:space="preserve"> </w:t>
      </w:r>
      <w:r w:rsidR="00016ECB" w:rsidRPr="00BC375F">
        <w:t>Algorithm Table and Grid Sizes</w:t>
      </w:r>
      <w:r w:rsidR="00822AF8">
        <w:rPr>
          <w:lang w:eastAsia="en-IE"/>
        </w:rPr>
        <w:t xml:space="preserve"> ………………………………………………</w:t>
      </w:r>
      <w:r w:rsidR="00822AF8">
        <w:rPr>
          <w:lang w:eastAsia="en-IE"/>
        </w:rPr>
        <w:t>….</w:t>
      </w:r>
      <w:r w:rsidR="00FC3624">
        <w:rPr>
          <w:lang w:eastAsia="en-IE"/>
        </w:rPr>
        <w:t>4</w:t>
      </w:r>
    </w:p>
    <w:p w14:paraId="251DBCC2" w14:textId="6FDA41BF" w:rsidR="005C707C" w:rsidRPr="00BC375F" w:rsidRDefault="005C707C" w:rsidP="005C707C">
      <w:r w:rsidRPr="00BC375F">
        <w:tab/>
        <w:t>2.2</w:t>
      </w:r>
      <w:r w:rsidR="00016ECB" w:rsidRPr="00BC375F">
        <w:t xml:space="preserve"> </w:t>
      </w:r>
      <w:r w:rsidR="008773B3" w:rsidRPr="00BC375F">
        <w:t>Console Visualisation: (ScreenShots from the console)</w:t>
      </w:r>
      <w:r w:rsidR="00822AF8">
        <w:rPr>
          <w:lang w:eastAsia="en-IE"/>
        </w:rPr>
        <w:t xml:space="preserve"> …………………………</w:t>
      </w:r>
      <w:r w:rsidR="00822AF8">
        <w:rPr>
          <w:lang w:eastAsia="en-IE"/>
        </w:rPr>
        <w:t>.</w:t>
      </w:r>
      <w:r w:rsidR="00FC3624">
        <w:rPr>
          <w:lang w:eastAsia="en-IE"/>
        </w:rPr>
        <w:t>5</w:t>
      </w:r>
    </w:p>
    <w:p w14:paraId="2700B3D4" w14:textId="415057D1" w:rsidR="005C707C" w:rsidRPr="00BC375F" w:rsidRDefault="005C707C" w:rsidP="005C707C">
      <w:r w:rsidRPr="00BC375F">
        <w:tab/>
        <w:t>2.3</w:t>
      </w:r>
      <w:r w:rsidR="00A64377" w:rsidRPr="00BC375F">
        <w:t xml:space="preserve"> </w:t>
      </w:r>
      <w:r w:rsidR="00A64377" w:rsidRPr="00BC375F">
        <w:t>Code visualisation: (code snippets)</w:t>
      </w:r>
      <w:r w:rsidR="00822AF8">
        <w:rPr>
          <w:lang w:eastAsia="en-IE"/>
        </w:rPr>
        <w:t xml:space="preserve"> ………………………………………………</w:t>
      </w:r>
      <w:r w:rsidR="00FC3624">
        <w:rPr>
          <w:lang w:eastAsia="en-IE"/>
        </w:rPr>
        <w:t>.7</w:t>
      </w:r>
    </w:p>
    <w:p w14:paraId="2F277040" w14:textId="1115382F" w:rsidR="005C707C" w:rsidRPr="00BC375F" w:rsidRDefault="005C707C" w:rsidP="005C707C">
      <w:r w:rsidRPr="00BC375F">
        <w:tab/>
        <w:t>2.4</w:t>
      </w:r>
      <w:r w:rsidR="00BF3826" w:rsidRPr="00BC375F">
        <w:t xml:space="preserve"> </w:t>
      </w:r>
      <w:r w:rsidR="00BF3826" w:rsidRPr="00BC375F">
        <w:t>Visualisation of Paths using the different algorithms available.</w:t>
      </w:r>
      <w:r w:rsidR="00822AF8">
        <w:rPr>
          <w:lang w:eastAsia="en-IE"/>
        </w:rPr>
        <w:t xml:space="preserve"> ………………</w:t>
      </w:r>
      <w:r w:rsidR="0057087E">
        <w:rPr>
          <w:lang w:eastAsia="en-IE"/>
        </w:rPr>
        <w:t>...12</w:t>
      </w:r>
    </w:p>
    <w:p w14:paraId="1B54288E" w14:textId="1256E8BB" w:rsidR="005C707C" w:rsidRPr="00BC375F" w:rsidRDefault="005C707C" w:rsidP="005C707C">
      <w:r w:rsidRPr="00BC375F">
        <w:tab/>
        <w:t>2.5</w:t>
      </w:r>
      <w:r w:rsidR="008E1BD4" w:rsidRPr="00BC375F">
        <w:t xml:space="preserve"> </w:t>
      </w:r>
      <w:r w:rsidR="008E1BD4" w:rsidRPr="00BC375F">
        <w:t>Data Collection visualisation</w:t>
      </w:r>
      <w:r w:rsidR="00822AF8">
        <w:rPr>
          <w:lang w:eastAsia="en-IE"/>
        </w:rPr>
        <w:t xml:space="preserve"> ………………………………………………</w:t>
      </w:r>
      <w:r w:rsidR="00822AF8">
        <w:rPr>
          <w:lang w:eastAsia="en-IE"/>
        </w:rPr>
        <w:t>…</w:t>
      </w:r>
      <w:r w:rsidR="0057087E">
        <w:rPr>
          <w:lang w:eastAsia="en-IE"/>
        </w:rPr>
        <w:t>…14</w:t>
      </w:r>
    </w:p>
    <w:p w14:paraId="5A316837" w14:textId="00FC5BD3" w:rsidR="00840D48" w:rsidRPr="00BC375F" w:rsidRDefault="00840D48" w:rsidP="00840D48">
      <w:r w:rsidRPr="00BC375F">
        <w:t>3</w:t>
      </w:r>
      <w:r w:rsidR="00F51255" w:rsidRPr="00BC375F">
        <w:t xml:space="preserve"> </w:t>
      </w:r>
      <w:r w:rsidR="00F51255" w:rsidRPr="00BC375F">
        <w:t>Design and describe how the application will be used:</w:t>
      </w:r>
      <w:r w:rsidR="00822AF8">
        <w:rPr>
          <w:lang w:eastAsia="en-IE"/>
        </w:rPr>
        <w:t xml:space="preserve"> ……………………………………</w:t>
      </w:r>
      <w:r w:rsidR="0057087E">
        <w:rPr>
          <w:lang w:eastAsia="en-IE"/>
        </w:rPr>
        <w:t>18</w:t>
      </w:r>
    </w:p>
    <w:p w14:paraId="7AEA75B1" w14:textId="0B4B5A65" w:rsidR="00A17541" w:rsidRPr="00BC375F" w:rsidRDefault="00A17541" w:rsidP="00840D48">
      <w:r w:rsidRPr="00BC375F">
        <w:t>4 References</w:t>
      </w:r>
      <w:r w:rsidR="00822AF8">
        <w:rPr>
          <w:lang w:eastAsia="en-IE"/>
        </w:rPr>
        <w:t xml:space="preserve"> ……………………………………………….……………………………</w:t>
      </w:r>
      <w:r w:rsidR="007221B1">
        <w:rPr>
          <w:lang w:eastAsia="en-IE"/>
        </w:rPr>
        <w:t>…...</w:t>
      </w:r>
      <w:r w:rsidR="0057087E">
        <w:rPr>
          <w:lang w:eastAsia="en-IE"/>
        </w:rPr>
        <w:t>19</w:t>
      </w:r>
    </w:p>
    <w:p w14:paraId="6810FDB9" w14:textId="22D0CB54" w:rsidR="00840D48" w:rsidRPr="00BC375F" w:rsidRDefault="00840D48" w:rsidP="00840D48"/>
    <w:p w14:paraId="3E9883F3" w14:textId="3F151A74" w:rsidR="00840D48" w:rsidRPr="00BC375F" w:rsidRDefault="00840D48" w:rsidP="00840D48"/>
    <w:p w14:paraId="2D6164A5" w14:textId="5908CC97" w:rsidR="00916337" w:rsidRPr="00840D48" w:rsidRDefault="00FD6834" w:rsidP="00840D48">
      <w:pPr>
        <w:pStyle w:val="TOC2"/>
        <w:tabs>
          <w:tab w:val="left" w:pos="880"/>
        </w:tabs>
        <w:rPr>
          <w:rFonts w:asciiTheme="minorHAnsi" w:eastAsiaTheme="minorEastAsia" w:hAnsiTheme="minorHAnsi" w:cstheme="minorBidi"/>
          <w:noProof/>
          <w:sz w:val="22"/>
          <w:lang w:eastAsia="en-IE"/>
        </w:rPr>
      </w:pPr>
      <w:r w:rsidRPr="00BC375F">
        <w:rPr>
          <w:noProof/>
          <w:szCs w:val="24"/>
        </w:rPr>
        <w:fldChar w:fldCharType="end"/>
      </w:r>
    </w:p>
    <w:p w14:paraId="517B1194" w14:textId="2DE154F1" w:rsidR="0076652C" w:rsidRDefault="00916337" w:rsidP="003A02CD">
      <w:pPr>
        <w:pStyle w:val="Heading1"/>
      </w:pPr>
      <w:r w:rsidRPr="00F474B1">
        <w:br w:type="page"/>
      </w:r>
    </w:p>
    <w:p w14:paraId="795E3A39" w14:textId="04DA532D" w:rsidR="0076652C" w:rsidRPr="00147210" w:rsidRDefault="00407E01" w:rsidP="0076652C">
      <w:pPr>
        <w:pStyle w:val="Heading1"/>
        <w:rPr>
          <w:sz w:val="32"/>
          <w:szCs w:val="32"/>
        </w:rPr>
      </w:pPr>
      <w:r>
        <w:rPr>
          <w:sz w:val="32"/>
          <w:szCs w:val="32"/>
        </w:rPr>
        <w:lastRenderedPageBreak/>
        <w:t xml:space="preserve">1.0 </w:t>
      </w:r>
      <w:r w:rsidR="0076652C"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1235E0E" w14:textId="7A7F4AE8" w:rsidR="001866F9" w:rsidRPr="009D6521" w:rsidRDefault="005B5144" w:rsidP="0076652C">
      <w:pPr>
        <w:rPr>
          <w:b/>
          <w:bCs/>
          <w:sz w:val="32"/>
          <w:szCs w:val="32"/>
        </w:rPr>
      </w:pPr>
      <w:r w:rsidRPr="009D6521">
        <w:rPr>
          <w:b/>
          <w:bCs/>
          <w:sz w:val="32"/>
          <w:szCs w:val="32"/>
        </w:rPr>
        <w:t xml:space="preserve">1.1 </w:t>
      </w:r>
      <w:r w:rsidR="001866F9" w:rsidRPr="009D6521">
        <w:rPr>
          <w:b/>
          <w:bCs/>
          <w:sz w:val="32"/>
          <w:szCs w:val="32"/>
        </w:rPr>
        <w:t>Brief description of the chosen algorithms</w:t>
      </w:r>
    </w:p>
    <w:p w14:paraId="653CB9B4" w14:textId="4E4B9CB5" w:rsidR="0076652C" w:rsidRPr="008F5EDD" w:rsidRDefault="009D6521" w:rsidP="0076652C">
      <w:pPr>
        <w:rPr>
          <w:b/>
          <w:bCs/>
          <w:sz w:val="32"/>
          <w:szCs w:val="32"/>
        </w:rPr>
      </w:pPr>
      <w:r w:rsidRPr="008F5EDD">
        <w:rPr>
          <w:b/>
          <w:bCs/>
          <w:sz w:val="32"/>
          <w:szCs w:val="32"/>
        </w:rPr>
        <w:t xml:space="preserve">1.1.1 </w:t>
      </w:r>
      <w:r w:rsidR="0076652C" w:rsidRPr="008F5EDD">
        <w:rPr>
          <w:b/>
          <w:bCs/>
          <w:sz w:val="32"/>
          <w:szCs w:val="32"/>
        </w:rPr>
        <w:t>Description of D</w:t>
      </w:r>
      <w:r w:rsidR="00A00642" w:rsidRPr="008F5EDD">
        <w:rPr>
          <w:b/>
          <w:bCs/>
          <w:sz w:val="32"/>
          <w:szCs w:val="32"/>
        </w:rPr>
        <w:t xml:space="preserve"> </w:t>
      </w:r>
      <w:r w:rsidR="0076652C" w:rsidRPr="008F5EDD">
        <w:rPr>
          <w:b/>
          <w:bCs/>
          <w:sz w:val="32"/>
          <w:szCs w:val="32"/>
        </w:rPr>
        <w:t xml:space="preserve">star </w:t>
      </w:r>
      <w:r w:rsidR="00A00642" w:rsidRPr="008F5EDD">
        <w:rPr>
          <w:b/>
          <w:bCs/>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3B2B12CA" w:rsidR="00BF6347" w:rsidRPr="002F7B37" w:rsidRDefault="003A36FA" w:rsidP="00BF6347">
      <w:pPr>
        <w:rPr>
          <w:b/>
          <w:bCs/>
          <w:sz w:val="32"/>
          <w:szCs w:val="32"/>
        </w:rPr>
      </w:pPr>
      <w:r w:rsidRPr="002F7B37">
        <w:rPr>
          <w:b/>
          <w:bCs/>
          <w:sz w:val="32"/>
          <w:szCs w:val="32"/>
        </w:rPr>
        <w:t>1.1.</w:t>
      </w:r>
      <w:r w:rsidRPr="002F7B37">
        <w:rPr>
          <w:b/>
          <w:bCs/>
          <w:sz w:val="32"/>
          <w:szCs w:val="32"/>
        </w:rPr>
        <w:t xml:space="preserve">2 </w:t>
      </w:r>
      <w:r w:rsidR="00BF6347" w:rsidRPr="002F7B37">
        <w:rPr>
          <w:b/>
          <w:bCs/>
          <w:sz w:val="32"/>
          <w:szCs w:val="32"/>
        </w:rPr>
        <w:t>Description of A</w:t>
      </w:r>
      <w:r w:rsidR="001C20B1" w:rsidRPr="002F7B37">
        <w:rPr>
          <w:b/>
          <w:bCs/>
          <w:sz w:val="32"/>
          <w:szCs w:val="32"/>
        </w:rPr>
        <w:t xml:space="preserve"> </w:t>
      </w:r>
      <w:r w:rsidR="00BF6347" w:rsidRPr="002F7B37">
        <w:rPr>
          <w:b/>
          <w:bCs/>
          <w:sz w:val="32"/>
          <w:szCs w:val="32"/>
        </w:rPr>
        <w:t>star</w:t>
      </w:r>
    </w:p>
    <w:p w14:paraId="6BDBB4E5" w14:textId="2C3DBDBA"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5477D4D2" w14:textId="3B216BF2" w:rsidR="00B7121A" w:rsidRPr="00C34DFB" w:rsidRDefault="004716EA" w:rsidP="00B7121A">
      <w:pPr>
        <w:rPr>
          <w:b/>
          <w:bCs/>
          <w:sz w:val="32"/>
          <w:szCs w:val="32"/>
        </w:rPr>
      </w:pPr>
      <w:r w:rsidRPr="00C34DFB">
        <w:rPr>
          <w:b/>
          <w:bCs/>
          <w:sz w:val="32"/>
          <w:szCs w:val="32"/>
        </w:rPr>
        <w:t>1.1.</w:t>
      </w:r>
      <w:r w:rsidRPr="00C34DFB">
        <w:rPr>
          <w:b/>
          <w:bCs/>
          <w:sz w:val="32"/>
          <w:szCs w:val="32"/>
        </w:rPr>
        <w:t>3</w:t>
      </w:r>
      <w:r w:rsidRPr="00C34DFB">
        <w:rPr>
          <w:b/>
          <w:bCs/>
          <w:sz w:val="32"/>
          <w:szCs w:val="32"/>
        </w:rPr>
        <w:t xml:space="preserve"> </w:t>
      </w:r>
      <w:r w:rsidR="00B7121A" w:rsidRPr="00C34DFB">
        <w:rPr>
          <w:b/>
          <w:bCs/>
          <w:sz w:val="32"/>
          <w:szCs w:val="32"/>
        </w:rPr>
        <w:t xml:space="preserve">Description of </w:t>
      </w:r>
      <w:r w:rsidR="004376A6" w:rsidRPr="00C34DFB">
        <w:rPr>
          <w:b/>
          <w:bCs/>
          <w:sz w:val="32"/>
          <w:szCs w:val="32"/>
        </w:rPr>
        <w:t>Dijkstras algorithm</w:t>
      </w:r>
    </w:p>
    <w:p w14:paraId="105E8775" w14:textId="6B46D58A" w:rsidR="00FE4221" w:rsidRPr="00FE4221" w:rsidRDefault="00FE4221" w:rsidP="00B7121A">
      <w:pPr>
        <w:rPr>
          <w:szCs w:val="24"/>
        </w:rPr>
      </w:pPr>
      <w:r>
        <w:rPr>
          <w:szCs w:val="24"/>
        </w:rPr>
        <w:t xml:space="preserve">Dijkstras search algorithm is a guided search algorithm that uses node weights and connections to find the shortest path to the goal node. Whereas Astar uses the heuristic value distance from the goal node as hcost and distance from the start node Gcost to find the path, Dijkstras only uses the distance from the start node of each node to find compute the shortest path </w:t>
      </w:r>
    </w:p>
    <w:p w14:paraId="28E9DC7C" w14:textId="77777777" w:rsidR="00CB1995" w:rsidRDefault="00CB1995" w:rsidP="00D402BF">
      <w:pPr>
        <w:rPr>
          <w:sz w:val="32"/>
          <w:szCs w:val="32"/>
        </w:rPr>
      </w:pPr>
    </w:p>
    <w:p w14:paraId="2ADF8366" w14:textId="74C38D3E" w:rsidR="00D402BF" w:rsidRPr="008F5EDD" w:rsidRDefault="00CB1995" w:rsidP="00D402BF">
      <w:pPr>
        <w:rPr>
          <w:b/>
          <w:bCs/>
          <w:sz w:val="32"/>
          <w:szCs w:val="32"/>
        </w:rPr>
      </w:pPr>
      <w:r w:rsidRPr="008F5EDD">
        <w:rPr>
          <w:b/>
          <w:bCs/>
          <w:sz w:val="32"/>
          <w:szCs w:val="32"/>
        </w:rPr>
        <w:t>1.1.</w:t>
      </w:r>
      <w:r w:rsidRPr="008F5EDD">
        <w:rPr>
          <w:b/>
          <w:bCs/>
          <w:sz w:val="32"/>
          <w:szCs w:val="32"/>
        </w:rPr>
        <w:t xml:space="preserve">4 </w:t>
      </w:r>
      <w:r w:rsidR="00D402BF" w:rsidRPr="008F5EDD">
        <w:rPr>
          <w:b/>
          <w:bCs/>
          <w:sz w:val="32"/>
          <w:szCs w:val="32"/>
        </w:rPr>
        <w:t xml:space="preserve">Description of </w:t>
      </w:r>
      <w:r w:rsidR="00491D8A" w:rsidRPr="008F5EDD">
        <w:rPr>
          <w:b/>
          <w:bCs/>
          <w:sz w:val="32"/>
          <w:szCs w:val="32"/>
        </w:rPr>
        <w:t>Lifelong planning Astar</w:t>
      </w:r>
      <w:r w:rsidR="00FE5867" w:rsidRPr="008F5EDD">
        <w:rPr>
          <w:b/>
          <w:bCs/>
          <w:sz w:val="32"/>
          <w:szCs w:val="32"/>
        </w:rPr>
        <w:t xml:space="preserve"> </w:t>
      </w:r>
    </w:p>
    <w:p w14:paraId="2E95ECD0" w14:textId="76B141B6" w:rsidR="00931D46" w:rsidRPr="00931D46" w:rsidRDefault="00931D46" w:rsidP="00D402BF">
      <w:pPr>
        <w:rPr>
          <w:szCs w:val="24"/>
        </w:rPr>
      </w:pPr>
      <w:r>
        <w:rPr>
          <w:szCs w:val="24"/>
        </w:rPr>
        <w:t xml:space="preserve">Lifelong planning Astar is an incremental pathfinding algorithm that finds the path by updating </w:t>
      </w:r>
      <w:r w:rsidR="008F4144">
        <w:rPr>
          <w:szCs w:val="24"/>
        </w:rPr>
        <w:t xml:space="preserve">the gcost of nodes </w:t>
      </w:r>
      <w:r w:rsidR="00EB4214">
        <w:rPr>
          <w:szCs w:val="24"/>
        </w:rPr>
        <w:t>from previous searches</w:t>
      </w:r>
      <w:r w:rsidR="005F2A5C">
        <w:rPr>
          <w:szCs w:val="24"/>
        </w:rPr>
        <w:t xml:space="preserve"> </w:t>
      </w:r>
      <w:r w:rsidR="008F4144">
        <w:rPr>
          <w:szCs w:val="24"/>
        </w:rPr>
        <w:t>rather than recalulating the entire graph</w:t>
      </w:r>
      <w:r w:rsidR="00237D00">
        <w:rPr>
          <w:szCs w:val="24"/>
        </w:rPr>
        <w:t xml:space="preserve"> it is one step down from Dstar Lite which is a continuation of the lifelong planning astar algorithm</w:t>
      </w:r>
      <w:r w:rsidR="00B3195F">
        <w:rPr>
          <w:szCs w:val="24"/>
        </w:rPr>
        <w:t>.</w:t>
      </w:r>
    </w:p>
    <w:p w14:paraId="06AE0397" w14:textId="77777777" w:rsidR="00FE5867" w:rsidRDefault="00FE5867" w:rsidP="007A365F">
      <w:pPr>
        <w:rPr>
          <w:sz w:val="32"/>
          <w:szCs w:val="32"/>
        </w:rPr>
      </w:pPr>
    </w:p>
    <w:p w14:paraId="4B621550" w14:textId="77777777" w:rsidR="003A02CD" w:rsidRDefault="003A02CD" w:rsidP="007A365F">
      <w:pPr>
        <w:rPr>
          <w:sz w:val="32"/>
          <w:szCs w:val="32"/>
        </w:rPr>
      </w:pPr>
    </w:p>
    <w:p w14:paraId="0A88EE5C" w14:textId="571739E4" w:rsidR="007A365F" w:rsidRPr="008F5EDD" w:rsidRDefault="00E633B3" w:rsidP="007A365F">
      <w:pPr>
        <w:rPr>
          <w:b/>
          <w:bCs/>
          <w:sz w:val="32"/>
          <w:szCs w:val="32"/>
        </w:rPr>
      </w:pPr>
      <w:r w:rsidRPr="008F5EDD">
        <w:rPr>
          <w:b/>
          <w:bCs/>
          <w:sz w:val="32"/>
          <w:szCs w:val="32"/>
        </w:rPr>
        <w:lastRenderedPageBreak/>
        <w:t>1.1.</w:t>
      </w:r>
      <w:r w:rsidRPr="008F5EDD">
        <w:rPr>
          <w:b/>
          <w:bCs/>
          <w:sz w:val="32"/>
          <w:szCs w:val="32"/>
        </w:rPr>
        <w:t>5</w:t>
      </w:r>
      <w:r w:rsidRPr="008F5EDD">
        <w:rPr>
          <w:b/>
          <w:bCs/>
          <w:sz w:val="32"/>
          <w:szCs w:val="32"/>
        </w:rPr>
        <w:t xml:space="preserve"> </w:t>
      </w:r>
      <w:r w:rsidR="007A365F" w:rsidRPr="008F5EDD">
        <w:rPr>
          <w:b/>
          <w:bCs/>
          <w:sz w:val="32"/>
          <w:szCs w:val="32"/>
        </w:rPr>
        <w:t>Description of Depth First Search</w:t>
      </w:r>
    </w:p>
    <w:p w14:paraId="26C61581" w14:textId="14F533C2" w:rsidR="00FE5867" w:rsidRPr="00FE5867" w:rsidRDefault="00FE5867" w:rsidP="007A365F">
      <w:pPr>
        <w:rPr>
          <w:szCs w:val="24"/>
        </w:rPr>
      </w:pPr>
      <w:r>
        <w:rPr>
          <w:szCs w:val="24"/>
        </w:rPr>
        <w:t>Depth first search is an example of a non- heuristic guided search algorithm, it starts at the root of the graph in the case of this project being the start node which you select. It then traverses through the graph using the neighbours so eventually find the goal. It is not guided it simply goes as far as it can given a specific direction chosen</w:t>
      </w:r>
      <w:r w:rsidR="00DF3896">
        <w:rPr>
          <w:szCs w:val="24"/>
        </w:rPr>
        <w:t>.</w:t>
      </w:r>
    </w:p>
    <w:p w14:paraId="2AE2BA80" w14:textId="77777777" w:rsidR="005F6155" w:rsidRDefault="005F6155" w:rsidP="005F6155"/>
    <w:p w14:paraId="78796DFC" w14:textId="77777777" w:rsidR="009A7E3C" w:rsidRDefault="009A7E3C" w:rsidP="005F6155"/>
    <w:p w14:paraId="11990EC0" w14:textId="77777777" w:rsidR="009A7E3C" w:rsidRDefault="009A7E3C" w:rsidP="005F6155"/>
    <w:p w14:paraId="6379176C" w14:textId="77777777" w:rsidR="009A7E3C" w:rsidRDefault="009A7E3C" w:rsidP="005F6155"/>
    <w:p w14:paraId="6F364518" w14:textId="77777777" w:rsidR="009A7E3C" w:rsidRDefault="009A7E3C" w:rsidP="005F6155"/>
    <w:p w14:paraId="4354C011" w14:textId="77777777" w:rsidR="009A7E3C" w:rsidRDefault="009A7E3C" w:rsidP="005F6155"/>
    <w:p w14:paraId="6792DEF1" w14:textId="77777777" w:rsidR="009A7E3C" w:rsidRDefault="009A7E3C" w:rsidP="005F6155"/>
    <w:p w14:paraId="2780008E" w14:textId="77777777" w:rsidR="009A7E3C" w:rsidRDefault="009A7E3C" w:rsidP="005F6155"/>
    <w:p w14:paraId="098D53EC" w14:textId="77777777" w:rsidR="009A7E3C" w:rsidRDefault="009A7E3C" w:rsidP="005F6155"/>
    <w:p w14:paraId="613D0210" w14:textId="77777777" w:rsidR="009A7E3C" w:rsidRDefault="009A7E3C" w:rsidP="005F6155"/>
    <w:p w14:paraId="180DA371" w14:textId="77777777" w:rsidR="009A7E3C" w:rsidRDefault="009A7E3C" w:rsidP="005F6155"/>
    <w:p w14:paraId="6D10D54C" w14:textId="77777777" w:rsidR="009A7E3C" w:rsidRDefault="009A7E3C" w:rsidP="005F6155"/>
    <w:p w14:paraId="0A5506C8" w14:textId="77777777" w:rsidR="009A7E3C" w:rsidRDefault="009A7E3C" w:rsidP="005F6155"/>
    <w:p w14:paraId="2B4CFBE5" w14:textId="77777777" w:rsidR="009A7E3C" w:rsidRDefault="009A7E3C" w:rsidP="005F6155"/>
    <w:p w14:paraId="14A63E57" w14:textId="77777777" w:rsidR="009A7E3C" w:rsidRDefault="009A7E3C" w:rsidP="005F6155"/>
    <w:p w14:paraId="7C427196" w14:textId="77777777" w:rsidR="009A7E3C" w:rsidRDefault="009A7E3C" w:rsidP="005F6155"/>
    <w:p w14:paraId="288D801A" w14:textId="77777777" w:rsidR="009A7E3C" w:rsidRDefault="009A7E3C" w:rsidP="005F6155"/>
    <w:p w14:paraId="37E1EA91" w14:textId="77777777" w:rsidR="009A7E3C" w:rsidRDefault="009A7E3C" w:rsidP="005F6155"/>
    <w:p w14:paraId="58FBF56D" w14:textId="77777777" w:rsidR="009A7E3C" w:rsidRDefault="009A7E3C" w:rsidP="005F6155"/>
    <w:p w14:paraId="77577F7E" w14:textId="77777777" w:rsidR="009A7E3C" w:rsidRDefault="009A7E3C" w:rsidP="005F6155"/>
    <w:p w14:paraId="688ADE6E" w14:textId="77777777" w:rsidR="003A02CD" w:rsidRDefault="003A02CD" w:rsidP="005F6155"/>
    <w:p w14:paraId="117E7E2D" w14:textId="77777777" w:rsidR="003A02CD" w:rsidRDefault="003A02CD" w:rsidP="005F6155"/>
    <w:p w14:paraId="755F2B10" w14:textId="77777777" w:rsidR="003A02CD" w:rsidRDefault="003A02CD" w:rsidP="005F6155"/>
    <w:p w14:paraId="36F3CB34" w14:textId="77777777" w:rsidR="003A02CD" w:rsidRDefault="003A02CD" w:rsidP="005F6155"/>
    <w:p w14:paraId="172A870D" w14:textId="77777777" w:rsidR="003A02CD" w:rsidRDefault="003A02CD" w:rsidP="005F6155"/>
    <w:p w14:paraId="6CC60FED" w14:textId="77777777" w:rsidR="003A02CD" w:rsidRDefault="003A02CD" w:rsidP="005F6155"/>
    <w:p w14:paraId="327DFDD3" w14:textId="240A8F50" w:rsidR="009F6DC1" w:rsidRPr="008F5EDD" w:rsidRDefault="00BF6347" w:rsidP="005F6155">
      <w:pPr>
        <w:rPr>
          <w:b/>
          <w:bCs/>
          <w:sz w:val="32"/>
          <w:szCs w:val="32"/>
        </w:rPr>
      </w:pPr>
      <w:r w:rsidRPr="008F5EDD">
        <w:rPr>
          <w:b/>
          <w:bCs/>
          <w:sz w:val="32"/>
          <w:szCs w:val="32"/>
        </w:rPr>
        <w:lastRenderedPageBreak/>
        <w:t xml:space="preserve"> </w:t>
      </w:r>
      <w:bookmarkStart w:id="0" w:name="_Toc54713737"/>
      <w:r w:rsidR="00061C7C" w:rsidRPr="008F5EDD">
        <w:rPr>
          <w:b/>
          <w:bCs/>
          <w:sz w:val="32"/>
          <w:szCs w:val="32"/>
        </w:rPr>
        <w:t xml:space="preserve">2.0 </w:t>
      </w:r>
      <w:r w:rsidR="007A029F" w:rsidRPr="008F5EDD">
        <w:rPr>
          <w:b/>
          <w:bCs/>
          <w:sz w:val="32"/>
          <w:szCs w:val="32"/>
        </w:rPr>
        <w:t>Functional Specification</w:t>
      </w:r>
      <w:bookmarkEnd w:id="0"/>
      <w:r w:rsidR="007A029F" w:rsidRPr="008F5EDD">
        <w:rPr>
          <w:b/>
          <w:bCs/>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process of the algorithms search and before the algorithm has been ran if 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6A842C41" w14:textId="77777777" w:rsidR="001B4FC8" w:rsidRDefault="001B4FC8" w:rsidP="00760E3F"/>
    <w:p w14:paraId="5CA299E4" w14:textId="77777777" w:rsidR="001B4FC8" w:rsidRDefault="001B4FC8" w:rsidP="00760E3F"/>
    <w:p w14:paraId="07671E82" w14:textId="0ADE0D76" w:rsidR="00FA0548" w:rsidRPr="001B4FC8" w:rsidRDefault="00012FC2" w:rsidP="00760E3F">
      <w:pPr>
        <w:rPr>
          <w:b/>
          <w:bCs/>
          <w:sz w:val="32"/>
          <w:szCs w:val="32"/>
        </w:rPr>
      </w:pPr>
      <w:r w:rsidRPr="001B4FC8">
        <w:rPr>
          <w:b/>
          <w:bCs/>
          <w:sz w:val="32"/>
          <w:szCs w:val="32"/>
        </w:rPr>
        <w:t xml:space="preserve">2.1 </w:t>
      </w:r>
      <w:r w:rsidR="005F6155" w:rsidRPr="001B4FC8">
        <w:rPr>
          <w:b/>
          <w:bCs/>
          <w:sz w:val="32"/>
          <w:szCs w:val="32"/>
        </w:rPr>
        <w:t>Algorithm Table and Grid Sizes</w:t>
      </w:r>
    </w:p>
    <w:p w14:paraId="63CE02A7" w14:textId="77777777" w:rsidR="001B4FC8" w:rsidRPr="00E6424B" w:rsidRDefault="001B4FC8" w:rsidP="00760E3F">
      <w:pPr>
        <w:rPr>
          <w:b/>
          <w:bCs/>
          <w:sz w:val="32"/>
          <w:szCs w:val="32"/>
          <w:u w:val="single"/>
        </w:rPr>
      </w:pPr>
    </w:p>
    <w:tbl>
      <w:tblPr>
        <w:tblStyle w:val="TableGrid"/>
        <w:tblW w:w="0" w:type="auto"/>
        <w:jc w:val="center"/>
        <w:tblLook w:val="04A0" w:firstRow="1" w:lastRow="0" w:firstColumn="1" w:lastColumn="0" w:noHBand="0" w:noVBand="1"/>
      </w:tblPr>
      <w:tblGrid>
        <w:gridCol w:w="4508"/>
        <w:gridCol w:w="4508"/>
      </w:tblGrid>
      <w:tr w:rsidR="00B22AD4" w14:paraId="1FCEA168" w14:textId="77777777" w:rsidTr="00FC4B93">
        <w:trPr>
          <w:jc w:val="center"/>
        </w:trPr>
        <w:tc>
          <w:tcPr>
            <w:tcW w:w="4508" w:type="dxa"/>
          </w:tcPr>
          <w:p w14:paraId="0BFFA318" w14:textId="5298A47E" w:rsidR="00FA0548" w:rsidRDefault="00B22AD4" w:rsidP="00C503A3">
            <w:r w:rsidRPr="00B22AD4">
              <w:rPr>
                <w:noProof/>
              </w:rPr>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3"/>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432CBA7" w14:textId="09B4BE4A" w:rsidR="00E6424B" w:rsidRDefault="00E6424B" w:rsidP="00C503A3">
            <w:r>
              <w:t>The Menu:</w:t>
            </w:r>
          </w:p>
          <w:p w14:paraId="164AE244" w14:textId="77777777" w:rsidR="00E6424B" w:rsidRDefault="00E6424B" w:rsidP="00C503A3"/>
          <w:p w14:paraId="40731055" w14:textId="6BBB94DD"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C4B93">
        <w:trPr>
          <w:jc w:val="center"/>
        </w:trPr>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4"/>
                          <a:stretch>
                            <a:fillRect/>
                          </a:stretch>
                        </pic:blipFill>
                        <pic:spPr>
                          <a:xfrm>
                            <a:off x="0" y="0"/>
                            <a:ext cx="1773694" cy="1368060"/>
                          </a:xfrm>
                          <a:prstGeom prst="rect">
                            <a:avLst/>
                          </a:prstGeom>
                        </pic:spPr>
                      </pic:pic>
                    </a:graphicData>
                  </a:graphic>
                </wp:inline>
              </w:drawing>
            </w:r>
            <w:r>
              <w:t xml:space="preserve"> </w:t>
            </w:r>
          </w:p>
        </w:tc>
        <w:tc>
          <w:tcPr>
            <w:tcW w:w="4508" w:type="dxa"/>
          </w:tcPr>
          <w:p w14:paraId="6D5AC8A5" w14:textId="540FA696" w:rsidR="00BB3CB5" w:rsidRDefault="00BB3CB5" w:rsidP="007E5CD8">
            <w:r>
              <w:t>Grid size “</w:t>
            </w:r>
            <w:r w:rsidR="00A53FC7">
              <w:t>S</w:t>
            </w:r>
            <w:r>
              <w:t>mall”:</w:t>
            </w:r>
          </w:p>
          <w:p w14:paraId="2BBF3246" w14:textId="77777777" w:rsidR="00BB3CB5" w:rsidRDefault="00BB3CB5" w:rsidP="007E5CD8"/>
          <w:p w14:paraId="017C7B47" w14:textId="4ED064FE"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C4B93">
        <w:trPr>
          <w:jc w:val="center"/>
        </w:trPr>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5"/>
                          <a:stretch>
                            <a:fillRect/>
                          </a:stretch>
                        </pic:blipFill>
                        <pic:spPr>
                          <a:xfrm>
                            <a:off x="0" y="0"/>
                            <a:ext cx="1753233" cy="1465556"/>
                          </a:xfrm>
                          <a:prstGeom prst="rect">
                            <a:avLst/>
                          </a:prstGeom>
                        </pic:spPr>
                      </pic:pic>
                    </a:graphicData>
                  </a:graphic>
                </wp:inline>
              </w:drawing>
            </w:r>
            <w:r>
              <w:t xml:space="preserve"> </w:t>
            </w:r>
          </w:p>
        </w:tc>
        <w:tc>
          <w:tcPr>
            <w:tcW w:w="4508" w:type="dxa"/>
          </w:tcPr>
          <w:p w14:paraId="5E4A9D52" w14:textId="707823AA" w:rsidR="006C1DCE" w:rsidRDefault="006C1DCE" w:rsidP="00FA0FB9">
            <w:r>
              <w:t>Grid size “Medium”:</w:t>
            </w:r>
          </w:p>
          <w:p w14:paraId="4BFD134A" w14:textId="77777777" w:rsidR="009075D6" w:rsidRDefault="009075D6" w:rsidP="00FA0FB9"/>
          <w:p w14:paraId="750C4B9F" w14:textId="337A598B" w:rsidR="00FA0FB9" w:rsidRDefault="00FA0FB9" w:rsidP="00FA0FB9">
            <w:r>
              <w:t xml:space="preserve">The </w:t>
            </w:r>
            <w:r w:rsidR="00F80ADB">
              <w:t>medium</w:t>
            </w:r>
            <w:r w:rsidR="002133AD">
              <w:t xml:space="preserve"> </w:t>
            </w:r>
            <w:r>
              <w:t>grid with 2500 cells and row of columns of 50 each</w:t>
            </w:r>
          </w:p>
          <w:p w14:paraId="0CF9FE9E" w14:textId="77777777" w:rsidR="00FA0548" w:rsidRDefault="00FA0548" w:rsidP="00760E3F"/>
        </w:tc>
      </w:tr>
      <w:tr w:rsidR="00B22AD4" w14:paraId="69A10A79" w14:textId="77777777" w:rsidTr="00FC4B93">
        <w:trPr>
          <w:jc w:val="center"/>
        </w:trPr>
        <w:tc>
          <w:tcPr>
            <w:tcW w:w="4508" w:type="dxa"/>
          </w:tcPr>
          <w:p w14:paraId="23CF2A61" w14:textId="3BEC5CAE" w:rsidR="00FA0548" w:rsidRDefault="00FA0548" w:rsidP="00760E3F">
            <w:r w:rsidRPr="00B95D06">
              <w:rPr>
                <w:noProof/>
              </w:rPr>
              <w:lastRenderedPageBreak/>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6"/>
                          <a:stretch>
                            <a:fillRect/>
                          </a:stretch>
                        </pic:blipFill>
                        <pic:spPr>
                          <a:xfrm>
                            <a:off x="0" y="0"/>
                            <a:ext cx="1771872" cy="1472756"/>
                          </a:xfrm>
                          <a:prstGeom prst="rect">
                            <a:avLst/>
                          </a:prstGeom>
                        </pic:spPr>
                      </pic:pic>
                    </a:graphicData>
                  </a:graphic>
                </wp:inline>
              </w:drawing>
            </w:r>
            <w:r>
              <w:t xml:space="preserve"> </w:t>
            </w:r>
          </w:p>
        </w:tc>
        <w:tc>
          <w:tcPr>
            <w:tcW w:w="4508" w:type="dxa"/>
          </w:tcPr>
          <w:p w14:paraId="110ECC8A" w14:textId="1B629B3C" w:rsidR="00C854C0" w:rsidRDefault="00C854C0" w:rsidP="00760E3F">
            <w:r>
              <w:t>Grid size “Large”:</w:t>
            </w:r>
          </w:p>
          <w:p w14:paraId="30EA1DA5" w14:textId="77777777" w:rsidR="00572455" w:rsidRDefault="00572455" w:rsidP="00760E3F"/>
          <w:p w14:paraId="5D99A021" w14:textId="0ADE667F" w:rsidR="00FA0548" w:rsidRDefault="003879DE" w:rsidP="00760E3F">
            <w:r>
              <w:t>The large grid with 10,000 cells and row of columns of 100 each</w:t>
            </w:r>
          </w:p>
        </w:tc>
      </w:tr>
    </w:tbl>
    <w:p w14:paraId="50A346BC" w14:textId="77777777" w:rsidR="009A7E3C" w:rsidRDefault="009A7E3C" w:rsidP="00760E3F">
      <w:pPr>
        <w:rPr>
          <w:b/>
          <w:bCs/>
          <w:u w:val="single"/>
        </w:rPr>
      </w:pPr>
    </w:p>
    <w:p w14:paraId="247DF73C" w14:textId="77777777" w:rsidR="009A7E3C" w:rsidRDefault="009A7E3C" w:rsidP="00760E3F">
      <w:pPr>
        <w:rPr>
          <w:b/>
          <w:bCs/>
          <w:sz w:val="32"/>
          <w:szCs w:val="32"/>
          <w:u w:val="single"/>
        </w:rPr>
      </w:pPr>
    </w:p>
    <w:p w14:paraId="28EE2202" w14:textId="06815918" w:rsidR="00327780" w:rsidRPr="001B4FC8" w:rsidRDefault="002A0F2D" w:rsidP="00760E3F">
      <w:pPr>
        <w:rPr>
          <w:b/>
          <w:bCs/>
          <w:sz w:val="32"/>
          <w:szCs w:val="32"/>
        </w:rPr>
      </w:pPr>
      <w:r w:rsidRPr="001B4FC8">
        <w:rPr>
          <w:b/>
          <w:bCs/>
          <w:sz w:val="32"/>
          <w:szCs w:val="32"/>
        </w:rPr>
        <w:t>2.</w:t>
      </w:r>
      <w:r w:rsidR="005E51F9" w:rsidRPr="001B4FC8">
        <w:rPr>
          <w:b/>
          <w:bCs/>
          <w:sz w:val="32"/>
          <w:szCs w:val="32"/>
        </w:rPr>
        <w:t xml:space="preserve">2 </w:t>
      </w:r>
      <w:r w:rsidR="00327780" w:rsidRPr="001B4FC8">
        <w:rPr>
          <w:b/>
          <w:bCs/>
          <w:sz w:val="32"/>
          <w:szCs w:val="32"/>
        </w:rPr>
        <w:t>Console Visualisation</w:t>
      </w:r>
      <w:r w:rsidR="00690983" w:rsidRPr="001B4FC8">
        <w:rPr>
          <w:b/>
          <w:bCs/>
          <w:sz w:val="32"/>
          <w:szCs w:val="32"/>
        </w:rPr>
        <w:t>: (ScreenShots from the console)</w:t>
      </w:r>
    </w:p>
    <w:p w14:paraId="008E44DD" w14:textId="77777777" w:rsidR="001B4FC8" w:rsidRPr="00690983" w:rsidRDefault="001B4FC8" w:rsidP="00760E3F">
      <w:pPr>
        <w:rPr>
          <w:b/>
          <w:bCs/>
          <w:sz w:val="32"/>
          <w:szCs w:val="32"/>
          <w:u w:val="single"/>
        </w:rPr>
      </w:pP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6C2656D5"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8"/>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lastRenderedPageBreak/>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9"/>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1"/>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2"/>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35C3B03C" w14:textId="77777777" w:rsidR="00A64377" w:rsidRPr="003C7252" w:rsidRDefault="00A64377" w:rsidP="001D76C2">
      <w:pPr>
        <w:tabs>
          <w:tab w:val="left" w:pos="2190"/>
        </w:tabs>
        <w:rPr>
          <w:sz w:val="32"/>
          <w:szCs w:val="32"/>
        </w:rPr>
      </w:pPr>
    </w:p>
    <w:p w14:paraId="19347C8E" w14:textId="76463624" w:rsidR="003C7252" w:rsidRPr="001B4FC8" w:rsidRDefault="002573F8" w:rsidP="00760E3F">
      <w:pPr>
        <w:rPr>
          <w:b/>
          <w:bCs/>
          <w:sz w:val="32"/>
          <w:szCs w:val="32"/>
        </w:rPr>
      </w:pPr>
      <w:r w:rsidRPr="001B4FC8">
        <w:rPr>
          <w:b/>
          <w:bCs/>
          <w:sz w:val="32"/>
          <w:szCs w:val="32"/>
        </w:rPr>
        <w:lastRenderedPageBreak/>
        <w:t xml:space="preserve">2.3 </w:t>
      </w:r>
      <w:r w:rsidR="00A07F92" w:rsidRPr="001B4FC8">
        <w:rPr>
          <w:b/>
          <w:bCs/>
          <w:sz w:val="32"/>
          <w:szCs w:val="32"/>
        </w:rPr>
        <w:t>Code visualisation</w:t>
      </w:r>
      <w:r w:rsidR="00D5354D" w:rsidRPr="001B4FC8">
        <w:rPr>
          <w:b/>
          <w:bCs/>
          <w:sz w:val="32"/>
          <w:szCs w:val="32"/>
        </w:rPr>
        <w:t>:</w:t>
      </w:r>
      <w:r w:rsidR="00A07F92" w:rsidRPr="001B4FC8">
        <w:rPr>
          <w:b/>
          <w:bCs/>
          <w:sz w:val="32"/>
          <w:szCs w:val="32"/>
        </w:rPr>
        <w:t xml:space="preserve"> </w:t>
      </w:r>
      <w:r w:rsidR="008C0D96" w:rsidRPr="001B4FC8">
        <w:rPr>
          <w:b/>
          <w:bCs/>
          <w:sz w:val="32"/>
          <w:szCs w:val="32"/>
        </w:rPr>
        <w:t>(code snippets)</w:t>
      </w:r>
    </w:p>
    <w:p w14:paraId="035BABA2" w14:textId="77777777" w:rsidR="001B4FC8" w:rsidRPr="008C0D96" w:rsidRDefault="001B4FC8" w:rsidP="00760E3F">
      <w:pPr>
        <w:rPr>
          <w:b/>
          <w:bCs/>
          <w:sz w:val="32"/>
          <w:szCs w:val="32"/>
          <w:u w:val="single"/>
        </w:rPr>
      </w:pP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3"/>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4"/>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5"/>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lastRenderedPageBreak/>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6"/>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7"/>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8"/>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lastRenderedPageBreak/>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9"/>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lastRenderedPageBreak/>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30"/>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1"/>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2"/>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3"/>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4"/>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5"/>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6"/>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7"/>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727B8BD4" w:rsidR="00143251" w:rsidRDefault="00143251" w:rsidP="00760E3F"/>
    <w:p w14:paraId="08B02786" w14:textId="68E8FB8C" w:rsidR="000563F1" w:rsidRDefault="000563F1" w:rsidP="00760E3F"/>
    <w:p w14:paraId="4D0708B8" w14:textId="21E65309" w:rsidR="000563F1" w:rsidRDefault="000563F1" w:rsidP="00760E3F"/>
    <w:p w14:paraId="3220EF03" w14:textId="77777777" w:rsidR="001B4FC8" w:rsidRDefault="001B4FC8" w:rsidP="00760E3F"/>
    <w:p w14:paraId="31D38526" w14:textId="38B689F8" w:rsidR="00143251" w:rsidRPr="001B4FC8" w:rsidRDefault="00293261" w:rsidP="00760E3F">
      <w:pPr>
        <w:rPr>
          <w:b/>
          <w:bCs/>
          <w:sz w:val="32"/>
          <w:szCs w:val="32"/>
        </w:rPr>
      </w:pPr>
      <w:r w:rsidRPr="001B4FC8">
        <w:rPr>
          <w:b/>
          <w:bCs/>
          <w:sz w:val="32"/>
          <w:szCs w:val="32"/>
        </w:rPr>
        <w:lastRenderedPageBreak/>
        <w:t xml:space="preserve">2.4 </w:t>
      </w:r>
      <w:r w:rsidR="00143251" w:rsidRPr="001B4FC8">
        <w:rPr>
          <w:b/>
          <w:bCs/>
          <w:sz w:val="32"/>
          <w:szCs w:val="32"/>
        </w:rPr>
        <w:t>Visualisation of Paths using the different algorithms available</w:t>
      </w:r>
      <w:r w:rsidR="00EA49EB" w:rsidRPr="001B4FC8">
        <w:rPr>
          <w:b/>
          <w:bCs/>
          <w:sz w:val="32"/>
          <w:szCs w:val="32"/>
        </w:rPr>
        <w:t>.</w:t>
      </w:r>
    </w:p>
    <w:p w14:paraId="660EB9F5" w14:textId="77777777" w:rsidR="001B4FC8" w:rsidRPr="008C0D96" w:rsidRDefault="001B4FC8" w:rsidP="00760E3F">
      <w:pPr>
        <w:rPr>
          <w:b/>
          <w:bCs/>
          <w:sz w:val="32"/>
          <w:szCs w:val="32"/>
          <w:u w:val="single"/>
        </w:rPr>
      </w:pP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8"/>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9"/>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40"/>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rPr>
                <w:noProof/>
              </w:rPr>
              <w:lastRenderedPageBreak/>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1"/>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lastRenderedPageBreak/>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BA62F7F" w14:textId="74BE5EC2" w:rsidR="00260442" w:rsidRDefault="00260442" w:rsidP="00760E3F"/>
          <w:p w14:paraId="46461EAE" w14:textId="77777777" w:rsidR="00653D11" w:rsidRDefault="00653D11" w:rsidP="00760E3F"/>
          <w:p w14:paraId="11856F24" w14:textId="6926260B" w:rsidR="00260442" w:rsidRDefault="00260442" w:rsidP="00760E3F">
            <w:r>
              <w:t>Dstar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2"/>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3"/>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4"/>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3FFF4112" w14:textId="77777777" w:rsidR="000563F1" w:rsidRDefault="000563F1" w:rsidP="00760E3F"/>
    <w:p w14:paraId="13C5D92A" w14:textId="4679EAAA" w:rsidR="004D7285" w:rsidRPr="001B4FC8" w:rsidRDefault="00AA2956" w:rsidP="009F6DC1">
      <w:pPr>
        <w:rPr>
          <w:b/>
          <w:bCs/>
          <w:sz w:val="32"/>
          <w:szCs w:val="32"/>
        </w:rPr>
      </w:pPr>
      <w:r w:rsidRPr="001B4FC8">
        <w:rPr>
          <w:b/>
          <w:bCs/>
          <w:sz w:val="32"/>
          <w:szCs w:val="32"/>
        </w:rPr>
        <w:lastRenderedPageBreak/>
        <w:t xml:space="preserve">2.5 </w:t>
      </w:r>
      <w:r w:rsidR="004D7285" w:rsidRPr="001B4FC8">
        <w:rPr>
          <w:b/>
          <w:bCs/>
          <w:sz w:val="32"/>
          <w:szCs w:val="32"/>
        </w:rPr>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5"/>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6"/>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7"/>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lastRenderedPageBreak/>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8"/>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9"/>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50"/>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lastRenderedPageBreak/>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1"/>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2"/>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3"/>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lastRenderedPageBreak/>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4"/>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5"/>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6"/>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2327E3D9" w14:textId="4C5CAF4C" w:rsidR="000563F1" w:rsidRDefault="000563F1" w:rsidP="009F6DC1"/>
    <w:p w14:paraId="7C57CA6F" w14:textId="77777777" w:rsidR="00845ADA" w:rsidRDefault="00845ADA" w:rsidP="009F6DC1"/>
    <w:p w14:paraId="5007CB4D" w14:textId="77777777" w:rsidR="000563F1" w:rsidRDefault="000563F1" w:rsidP="009F6DC1"/>
    <w:p w14:paraId="1D0511CA" w14:textId="77777777" w:rsidR="00D62F12" w:rsidRDefault="00D62F12" w:rsidP="009F6DC1"/>
    <w:p w14:paraId="14B04617" w14:textId="77777777" w:rsidR="00D62F12" w:rsidRDefault="00D62F12" w:rsidP="009F6DC1"/>
    <w:p w14:paraId="73C50B38" w14:textId="77777777" w:rsidR="00D62F12" w:rsidRDefault="00D62F12" w:rsidP="009F6DC1"/>
    <w:p w14:paraId="2EEAADC5" w14:textId="77777777" w:rsidR="00D62F12" w:rsidRDefault="00D62F12" w:rsidP="009F6DC1"/>
    <w:p w14:paraId="69ECD51F" w14:textId="77777777" w:rsidR="00D62F12" w:rsidRDefault="00D62F12" w:rsidP="009F6DC1"/>
    <w:p w14:paraId="7BC1715A" w14:textId="77777777" w:rsidR="00D62F12" w:rsidRDefault="00D62F12" w:rsidP="009F6DC1"/>
    <w:p w14:paraId="2A576764" w14:textId="77777777" w:rsidR="00D62F12" w:rsidRDefault="00D62F12" w:rsidP="009F6DC1"/>
    <w:p w14:paraId="34AD3FA6" w14:textId="77777777" w:rsidR="00D62F12" w:rsidRDefault="00D62F12" w:rsidP="009F6DC1"/>
    <w:p w14:paraId="52C78A53" w14:textId="77777777" w:rsidR="00D62F12" w:rsidRDefault="00D62F12" w:rsidP="009F6DC1"/>
    <w:p w14:paraId="7A2D3C49" w14:textId="77777777" w:rsidR="00D62F12" w:rsidRDefault="00D62F12" w:rsidP="009F6DC1"/>
    <w:p w14:paraId="17FD0EF0" w14:textId="77777777" w:rsidR="00D62F12" w:rsidRDefault="00D62F12" w:rsidP="009F6DC1"/>
    <w:p w14:paraId="530449AD" w14:textId="77777777" w:rsidR="00D62F12" w:rsidRDefault="00D62F12" w:rsidP="009F6DC1"/>
    <w:p w14:paraId="089B93D9" w14:textId="77777777" w:rsidR="00D62F12" w:rsidRDefault="00D62F12" w:rsidP="009F6DC1"/>
    <w:p w14:paraId="79A360F7" w14:textId="77777777" w:rsidR="00D62F12" w:rsidRDefault="00D62F12" w:rsidP="009F6DC1"/>
    <w:p w14:paraId="2789BE6F" w14:textId="77777777" w:rsidR="00D62F12" w:rsidRDefault="00D62F12" w:rsidP="009F6DC1"/>
    <w:p w14:paraId="4FBDA38C" w14:textId="77777777" w:rsidR="00D62F12" w:rsidRDefault="00D62F12" w:rsidP="009F6DC1"/>
    <w:p w14:paraId="366D8078" w14:textId="77777777" w:rsidR="00D62F12" w:rsidRDefault="00D62F12" w:rsidP="009F6DC1"/>
    <w:p w14:paraId="1866232B" w14:textId="77777777" w:rsidR="00D62F12" w:rsidRDefault="00D62F12" w:rsidP="009F6DC1"/>
    <w:p w14:paraId="777CC661" w14:textId="77777777" w:rsidR="00D62F12" w:rsidRDefault="00D62F12" w:rsidP="009F6DC1"/>
    <w:p w14:paraId="302D4351" w14:textId="77777777" w:rsidR="00D62F12" w:rsidRDefault="00D62F12" w:rsidP="009F6DC1"/>
    <w:p w14:paraId="30C05C64" w14:textId="324D89C0" w:rsidR="009F6DC1" w:rsidRPr="001B4FC8" w:rsidRDefault="003A226E" w:rsidP="009F6DC1">
      <w:pPr>
        <w:rPr>
          <w:b/>
          <w:bCs/>
          <w:sz w:val="32"/>
          <w:szCs w:val="32"/>
        </w:rPr>
      </w:pPr>
      <w:r w:rsidRPr="001B4FC8">
        <w:rPr>
          <w:b/>
          <w:bCs/>
          <w:sz w:val="32"/>
          <w:szCs w:val="32"/>
        </w:rPr>
        <w:lastRenderedPageBreak/>
        <w:t xml:space="preserve">3.0 </w:t>
      </w:r>
      <w:r w:rsidR="009F6DC1" w:rsidRPr="001B4FC8">
        <w:rPr>
          <w:b/>
          <w:bCs/>
          <w:sz w:val="32"/>
          <w:szCs w:val="32"/>
        </w:rPr>
        <w:t xml:space="preserve">Design and </w:t>
      </w:r>
      <w:r w:rsidR="00936412" w:rsidRPr="001B4FC8">
        <w:rPr>
          <w:b/>
          <w:bCs/>
          <w:sz w:val="32"/>
          <w:szCs w:val="32"/>
        </w:rPr>
        <w:t>describe</w:t>
      </w:r>
      <w:r w:rsidR="009F6DC1" w:rsidRPr="001B4FC8">
        <w:rPr>
          <w:b/>
          <w:bCs/>
          <w:sz w:val="32"/>
          <w:szCs w:val="32"/>
        </w:rPr>
        <w:t xml:space="preserve"> ho</w:t>
      </w:r>
      <w:r w:rsidR="00936412" w:rsidRPr="001B4FC8">
        <w:rPr>
          <w:b/>
          <w:bCs/>
          <w:sz w:val="32"/>
          <w:szCs w:val="32"/>
        </w:rPr>
        <w:t>w the application will be used:</w:t>
      </w:r>
    </w:p>
    <w:p w14:paraId="2FD56BC3" w14:textId="77777777" w:rsidR="00D91FE2" w:rsidRDefault="00D91FE2" w:rsidP="009F6DC1"/>
    <w:p w14:paraId="28C5D340" w14:textId="3AC65778"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r w:rsidR="00674EFA">
        <w:t>The user can then select whether or not they want to race the algorithms. If they select the option to do so another screen will appear where their start and end poisitions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w:t>
      </w:r>
      <w:r w:rsidR="00526DCB">
        <w:t xml:space="preserve"> on each individual cell and will see these values change as the algorithm progresses.</w:t>
      </w:r>
      <w:r w:rsidR="00151DCD">
        <w:t xml:space="preserve"> They toggle this on and off as they wish</w:t>
      </w:r>
      <w:r w:rsidR="002D037A">
        <w:t>.</w:t>
      </w:r>
      <w:r w:rsidR="005366C4">
        <w:t xml:space="preserve"> This debug visualisation is only available on the small sized grid as its to obscure to see as the grid size increases.</w:t>
      </w:r>
      <w:r w:rsidR="0030337C">
        <w:t>However they can race the algorithms on each grid size.</w:t>
      </w:r>
    </w:p>
    <w:p w14:paraId="4F4565BD" w14:textId="77777777" w:rsidR="00126A15" w:rsidRDefault="00126A15" w:rsidP="009F6DC1"/>
    <w:p w14:paraId="345CEA17" w14:textId="77777777" w:rsidR="00126A15" w:rsidRDefault="00126A15" w:rsidP="009F6DC1"/>
    <w:p w14:paraId="0BF71347" w14:textId="77777777" w:rsidR="008B29A9" w:rsidRDefault="008B29A9" w:rsidP="009F6DC1"/>
    <w:p w14:paraId="7F9C3C68" w14:textId="77777777" w:rsidR="00845ADA" w:rsidRDefault="00845ADA" w:rsidP="009F6DC1"/>
    <w:p w14:paraId="01FFE2FC" w14:textId="77777777" w:rsidR="00845ADA" w:rsidRDefault="00845ADA" w:rsidP="009F6DC1"/>
    <w:p w14:paraId="2D7EFC34" w14:textId="77777777" w:rsidR="00845ADA" w:rsidRDefault="00845ADA" w:rsidP="009F6DC1"/>
    <w:p w14:paraId="6185E13E" w14:textId="77777777" w:rsidR="00845ADA" w:rsidRDefault="00845ADA" w:rsidP="009F6DC1"/>
    <w:p w14:paraId="5A3E756C" w14:textId="77777777" w:rsidR="00845ADA" w:rsidRDefault="00845ADA" w:rsidP="009F6DC1"/>
    <w:p w14:paraId="5255EDA8" w14:textId="77777777" w:rsidR="00845ADA" w:rsidRDefault="00845ADA" w:rsidP="009F6DC1"/>
    <w:p w14:paraId="391BAC1E" w14:textId="77777777" w:rsidR="00845ADA" w:rsidRDefault="00845ADA" w:rsidP="009F6DC1"/>
    <w:p w14:paraId="29209AF6" w14:textId="77777777" w:rsidR="00845ADA" w:rsidRDefault="00845ADA" w:rsidP="009F6DC1"/>
    <w:p w14:paraId="1D1C89E5" w14:textId="77777777" w:rsidR="00845ADA" w:rsidRDefault="00845ADA" w:rsidP="009F6DC1"/>
    <w:p w14:paraId="7583C490" w14:textId="77777777" w:rsidR="00845ADA" w:rsidRDefault="00845ADA" w:rsidP="009F6DC1"/>
    <w:p w14:paraId="25F19488" w14:textId="77777777" w:rsidR="00845ADA" w:rsidRDefault="00845ADA" w:rsidP="009F6DC1"/>
    <w:p w14:paraId="4D46F8B2" w14:textId="77777777" w:rsidR="00845ADA" w:rsidRDefault="00845ADA" w:rsidP="009F6DC1"/>
    <w:p w14:paraId="1DBB80B2" w14:textId="77777777" w:rsidR="00845ADA" w:rsidRPr="00674D1A" w:rsidRDefault="00845ADA" w:rsidP="009F6DC1"/>
    <w:p w14:paraId="67F04F6F" w14:textId="6975BC92" w:rsidR="003E1251" w:rsidRPr="00460090" w:rsidRDefault="00460090" w:rsidP="003E1251">
      <w:pPr>
        <w:pStyle w:val="Heading1"/>
        <w:rPr>
          <w:sz w:val="32"/>
          <w:szCs w:val="32"/>
          <w:lang w:val="ga-IE"/>
        </w:rPr>
      </w:pPr>
      <w:bookmarkStart w:id="1" w:name="_Toc54713657"/>
      <w:r>
        <w:rPr>
          <w:sz w:val="32"/>
          <w:szCs w:val="32"/>
        </w:rPr>
        <w:lastRenderedPageBreak/>
        <w:t xml:space="preserve">4.0 </w:t>
      </w:r>
      <w:r w:rsidR="003E1251" w:rsidRPr="00460090">
        <w:rPr>
          <w:sz w:val="32"/>
          <w:szCs w:val="32"/>
        </w:rPr>
        <w:t>References</w:t>
      </w:r>
      <w:bookmarkEnd w:id="1"/>
    </w:p>
    <w:p w14:paraId="09244772" w14:textId="77777777" w:rsidR="003E1251" w:rsidRDefault="00000000" w:rsidP="003E1251">
      <w:hyperlink r:id="rId57"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8"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9"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3A43E4DA" w:rsidR="003E1251" w:rsidRDefault="00000000" w:rsidP="003E1251">
      <w:hyperlink r:id="rId60" w:history="1">
        <w:r w:rsidR="003E1251" w:rsidRPr="00495EC2">
          <w:rPr>
            <w:rStyle w:val="Hyperlink"/>
          </w:rPr>
          <w:t>https://www.ri.cmu.edu/pub_files/pub3/stentz_anthony__tony__1994_2/stentz_anthony__tony__1994_2.pdf</w:t>
        </w:r>
      </w:hyperlink>
      <w:r w:rsidR="003E1251">
        <w:t xml:space="preserve"> -Anthony Stentz</w:t>
      </w:r>
    </w:p>
    <w:p w14:paraId="59AF410E" w14:textId="335FA954" w:rsidR="00A212AC" w:rsidRDefault="00A212AC" w:rsidP="003E1251"/>
    <w:p w14:paraId="77EFBCED" w14:textId="723A637B" w:rsidR="00A212AC" w:rsidRDefault="00F50197" w:rsidP="003E1251">
      <w:r w:rsidRPr="00F50197">
        <w:t>Koenig, S. and Likhachev, M. (n.d.). </w:t>
      </w:r>
      <w:r w:rsidRPr="00F50197">
        <w:rPr>
          <w:i/>
          <w:iCs/>
        </w:rPr>
        <w:t>D* Lite</w:t>
      </w:r>
      <w:r w:rsidRPr="00F50197">
        <w:t xml:space="preserve">. [online] Available at: </w:t>
      </w:r>
      <w:hyperlink r:id="rId61" w:history="1">
        <w:r w:rsidR="00A662B2" w:rsidRPr="00A662B2">
          <w:rPr>
            <w:rStyle w:val="Hyperlink"/>
          </w:rPr>
          <w:t>http://idm-lab.org/bib/abstracts/papers/aaai02b.pdf</w:t>
        </w:r>
      </w:hyperlink>
    </w:p>
    <w:p w14:paraId="0C4AF0E1" w14:textId="672D5558" w:rsidR="004F728A" w:rsidRDefault="0012000A" w:rsidP="003E1251">
      <w:r w:rsidRPr="0012000A">
        <w:t>encyclopedia.pub. (n.d.). </w:t>
      </w:r>
      <w:r w:rsidRPr="0012000A">
        <w:rPr>
          <w:i/>
          <w:iCs/>
        </w:rPr>
        <w:t>Jump Point Search Algorithm</w:t>
      </w:r>
      <w:r w:rsidRPr="0012000A">
        <w:t xml:space="preserve">. [online] Available at: </w:t>
      </w:r>
      <w:hyperlink r:id="rId62" w:history="1">
        <w:r w:rsidR="006146B4" w:rsidRPr="006146B4">
          <w:rPr>
            <w:rStyle w:val="Hyperlink"/>
          </w:rPr>
          <w:t>https://encyclopedia.pub/entry/24246</w:t>
        </w:r>
      </w:hyperlink>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04A50" w14:textId="77777777" w:rsidR="00EB69FF" w:rsidRDefault="00EB69FF" w:rsidP="00255E27">
      <w:pPr>
        <w:spacing w:after="0" w:line="240" w:lineRule="auto"/>
      </w:pPr>
      <w:r>
        <w:separator/>
      </w:r>
    </w:p>
  </w:endnote>
  <w:endnote w:type="continuationSeparator" w:id="0">
    <w:p w14:paraId="3CF48F26" w14:textId="77777777" w:rsidR="00EB69FF" w:rsidRDefault="00EB69FF"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E2179" w14:textId="77777777" w:rsidR="00EB69FF" w:rsidRDefault="00EB69FF" w:rsidP="00255E27">
      <w:pPr>
        <w:spacing w:after="0" w:line="240" w:lineRule="auto"/>
      </w:pPr>
      <w:r>
        <w:separator/>
      </w:r>
    </w:p>
  </w:footnote>
  <w:footnote w:type="continuationSeparator" w:id="0">
    <w:p w14:paraId="6C4BEFE1" w14:textId="77777777" w:rsidR="00EB69FF" w:rsidRDefault="00EB69FF"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12FC2"/>
    <w:rsid w:val="00016ECB"/>
    <w:rsid w:val="00033194"/>
    <w:rsid w:val="000516B4"/>
    <w:rsid w:val="000563F1"/>
    <w:rsid w:val="00061C7C"/>
    <w:rsid w:val="000636C9"/>
    <w:rsid w:val="000640E2"/>
    <w:rsid w:val="00070B86"/>
    <w:rsid w:val="00074A15"/>
    <w:rsid w:val="00093798"/>
    <w:rsid w:val="000A0456"/>
    <w:rsid w:val="000A5298"/>
    <w:rsid w:val="000B366F"/>
    <w:rsid w:val="000B3719"/>
    <w:rsid w:val="000C080C"/>
    <w:rsid w:val="000C1A5B"/>
    <w:rsid w:val="000C3A16"/>
    <w:rsid w:val="000C3D39"/>
    <w:rsid w:val="000C4B0F"/>
    <w:rsid w:val="000F61BD"/>
    <w:rsid w:val="001118DB"/>
    <w:rsid w:val="00117731"/>
    <w:rsid w:val="0012000A"/>
    <w:rsid w:val="001263EC"/>
    <w:rsid w:val="00126A15"/>
    <w:rsid w:val="00131012"/>
    <w:rsid w:val="00143251"/>
    <w:rsid w:val="00146939"/>
    <w:rsid w:val="00146C9A"/>
    <w:rsid w:val="00147210"/>
    <w:rsid w:val="00147FAF"/>
    <w:rsid w:val="00151DCD"/>
    <w:rsid w:val="00160639"/>
    <w:rsid w:val="00164873"/>
    <w:rsid w:val="00170F2A"/>
    <w:rsid w:val="00175F3C"/>
    <w:rsid w:val="0017712B"/>
    <w:rsid w:val="001866F9"/>
    <w:rsid w:val="001900DF"/>
    <w:rsid w:val="001913E3"/>
    <w:rsid w:val="001B2EE7"/>
    <w:rsid w:val="001B4FC8"/>
    <w:rsid w:val="001B78FA"/>
    <w:rsid w:val="001C20B1"/>
    <w:rsid w:val="001D6D96"/>
    <w:rsid w:val="001D76C2"/>
    <w:rsid w:val="001F14D6"/>
    <w:rsid w:val="00201ECC"/>
    <w:rsid w:val="002133AD"/>
    <w:rsid w:val="00225CB1"/>
    <w:rsid w:val="002366CA"/>
    <w:rsid w:val="00237D00"/>
    <w:rsid w:val="00243C04"/>
    <w:rsid w:val="00247B89"/>
    <w:rsid w:val="00255E27"/>
    <w:rsid w:val="002573F8"/>
    <w:rsid w:val="00260442"/>
    <w:rsid w:val="00263F61"/>
    <w:rsid w:val="00267552"/>
    <w:rsid w:val="0027087C"/>
    <w:rsid w:val="00280975"/>
    <w:rsid w:val="00280E1A"/>
    <w:rsid w:val="0028618A"/>
    <w:rsid w:val="00287B24"/>
    <w:rsid w:val="0029274C"/>
    <w:rsid w:val="00293261"/>
    <w:rsid w:val="00293C5C"/>
    <w:rsid w:val="002A0F2D"/>
    <w:rsid w:val="002C089E"/>
    <w:rsid w:val="002D037A"/>
    <w:rsid w:val="002D2FA5"/>
    <w:rsid w:val="002D454B"/>
    <w:rsid w:val="002D5C1E"/>
    <w:rsid w:val="002D66F9"/>
    <w:rsid w:val="002E1CF2"/>
    <w:rsid w:val="002E6148"/>
    <w:rsid w:val="002F49CC"/>
    <w:rsid w:val="002F6098"/>
    <w:rsid w:val="002F7B37"/>
    <w:rsid w:val="002F7D37"/>
    <w:rsid w:val="003021FF"/>
    <w:rsid w:val="0030337C"/>
    <w:rsid w:val="00303F63"/>
    <w:rsid w:val="00311196"/>
    <w:rsid w:val="003233F7"/>
    <w:rsid w:val="00324AAE"/>
    <w:rsid w:val="00327780"/>
    <w:rsid w:val="00342EF4"/>
    <w:rsid w:val="00350207"/>
    <w:rsid w:val="00355CFA"/>
    <w:rsid w:val="00356F01"/>
    <w:rsid w:val="003614FF"/>
    <w:rsid w:val="003627D1"/>
    <w:rsid w:val="00372237"/>
    <w:rsid w:val="003879DE"/>
    <w:rsid w:val="003917E9"/>
    <w:rsid w:val="003A02CD"/>
    <w:rsid w:val="003A226E"/>
    <w:rsid w:val="003A3056"/>
    <w:rsid w:val="003A36FA"/>
    <w:rsid w:val="003C1C99"/>
    <w:rsid w:val="003C4256"/>
    <w:rsid w:val="003C7252"/>
    <w:rsid w:val="003D7C41"/>
    <w:rsid w:val="003E061D"/>
    <w:rsid w:val="003E0AF0"/>
    <w:rsid w:val="003E11B0"/>
    <w:rsid w:val="003E1251"/>
    <w:rsid w:val="003F3C9B"/>
    <w:rsid w:val="00406219"/>
    <w:rsid w:val="00406F20"/>
    <w:rsid w:val="00407E01"/>
    <w:rsid w:val="00413360"/>
    <w:rsid w:val="00413911"/>
    <w:rsid w:val="00413C26"/>
    <w:rsid w:val="004376A6"/>
    <w:rsid w:val="00460090"/>
    <w:rsid w:val="004611F6"/>
    <w:rsid w:val="00465C95"/>
    <w:rsid w:val="0047050E"/>
    <w:rsid w:val="004716EA"/>
    <w:rsid w:val="00471C76"/>
    <w:rsid w:val="0047496C"/>
    <w:rsid w:val="00477A64"/>
    <w:rsid w:val="00490E04"/>
    <w:rsid w:val="00491806"/>
    <w:rsid w:val="00491D8A"/>
    <w:rsid w:val="004A074B"/>
    <w:rsid w:val="004A21FA"/>
    <w:rsid w:val="004A2BB3"/>
    <w:rsid w:val="004A6B11"/>
    <w:rsid w:val="004B1BB4"/>
    <w:rsid w:val="004B2393"/>
    <w:rsid w:val="004C4430"/>
    <w:rsid w:val="004C7D69"/>
    <w:rsid w:val="004D109F"/>
    <w:rsid w:val="004D3F53"/>
    <w:rsid w:val="004D4022"/>
    <w:rsid w:val="004D7285"/>
    <w:rsid w:val="004F728A"/>
    <w:rsid w:val="005105CE"/>
    <w:rsid w:val="0051399F"/>
    <w:rsid w:val="00526DCB"/>
    <w:rsid w:val="005366C4"/>
    <w:rsid w:val="00540FF1"/>
    <w:rsid w:val="00541CAB"/>
    <w:rsid w:val="005432EC"/>
    <w:rsid w:val="00545C8A"/>
    <w:rsid w:val="00547EAA"/>
    <w:rsid w:val="00554399"/>
    <w:rsid w:val="00563ABA"/>
    <w:rsid w:val="0057087E"/>
    <w:rsid w:val="00572455"/>
    <w:rsid w:val="00580A77"/>
    <w:rsid w:val="005836E7"/>
    <w:rsid w:val="0058414F"/>
    <w:rsid w:val="005902A0"/>
    <w:rsid w:val="0059577E"/>
    <w:rsid w:val="005A22B4"/>
    <w:rsid w:val="005A2E39"/>
    <w:rsid w:val="005A5774"/>
    <w:rsid w:val="005B5144"/>
    <w:rsid w:val="005C465A"/>
    <w:rsid w:val="005C5A5B"/>
    <w:rsid w:val="005C707C"/>
    <w:rsid w:val="005D4219"/>
    <w:rsid w:val="005D59D0"/>
    <w:rsid w:val="005E51F9"/>
    <w:rsid w:val="005F2A5C"/>
    <w:rsid w:val="005F6155"/>
    <w:rsid w:val="00600747"/>
    <w:rsid w:val="00600A24"/>
    <w:rsid w:val="006062ED"/>
    <w:rsid w:val="0061213C"/>
    <w:rsid w:val="006146B4"/>
    <w:rsid w:val="00617855"/>
    <w:rsid w:val="00624177"/>
    <w:rsid w:val="00635E50"/>
    <w:rsid w:val="006418F0"/>
    <w:rsid w:val="00647DB2"/>
    <w:rsid w:val="00650520"/>
    <w:rsid w:val="00653259"/>
    <w:rsid w:val="00653D11"/>
    <w:rsid w:val="00663590"/>
    <w:rsid w:val="006640B0"/>
    <w:rsid w:val="0066534F"/>
    <w:rsid w:val="00674D1A"/>
    <w:rsid w:val="00674EFA"/>
    <w:rsid w:val="00690983"/>
    <w:rsid w:val="00696D39"/>
    <w:rsid w:val="006B6D84"/>
    <w:rsid w:val="006C1297"/>
    <w:rsid w:val="006C1DCE"/>
    <w:rsid w:val="006C747E"/>
    <w:rsid w:val="006D540F"/>
    <w:rsid w:val="006E085D"/>
    <w:rsid w:val="006F320D"/>
    <w:rsid w:val="007075D9"/>
    <w:rsid w:val="007221B1"/>
    <w:rsid w:val="00731819"/>
    <w:rsid w:val="00735959"/>
    <w:rsid w:val="0074159D"/>
    <w:rsid w:val="00756163"/>
    <w:rsid w:val="00760E3F"/>
    <w:rsid w:val="00762A51"/>
    <w:rsid w:val="00765F52"/>
    <w:rsid w:val="0076652C"/>
    <w:rsid w:val="00771F63"/>
    <w:rsid w:val="00780FAF"/>
    <w:rsid w:val="007A029F"/>
    <w:rsid w:val="007A2B63"/>
    <w:rsid w:val="007A365F"/>
    <w:rsid w:val="007A3895"/>
    <w:rsid w:val="007B6679"/>
    <w:rsid w:val="007D61BE"/>
    <w:rsid w:val="007E29DC"/>
    <w:rsid w:val="007E5CD8"/>
    <w:rsid w:val="007E7562"/>
    <w:rsid w:val="007F4B7D"/>
    <w:rsid w:val="0080412B"/>
    <w:rsid w:val="008136D5"/>
    <w:rsid w:val="00813CBB"/>
    <w:rsid w:val="008162F1"/>
    <w:rsid w:val="0082143C"/>
    <w:rsid w:val="00822AF8"/>
    <w:rsid w:val="00840D48"/>
    <w:rsid w:val="00845ADA"/>
    <w:rsid w:val="008546B8"/>
    <w:rsid w:val="008553AF"/>
    <w:rsid w:val="008700D1"/>
    <w:rsid w:val="00873C68"/>
    <w:rsid w:val="008773B3"/>
    <w:rsid w:val="00883E41"/>
    <w:rsid w:val="008A45C6"/>
    <w:rsid w:val="008A6A99"/>
    <w:rsid w:val="008B29A9"/>
    <w:rsid w:val="008B658B"/>
    <w:rsid w:val="008C0D96"/>
    <w:rsid w:val="008D41A8"/>
    <w:rsid w:val="008D6AC1"/>
    <w:rsid w:val="008D7B6A"/>
    <w:rsid w:val="008E1BD4"/>
    <w:rsid w:val="008E2757"/>
    <w:rsid w:val="008F4144"/>
    <w:rsid w:val="008F5EDD"/>
    <w:rsid w:val="00900212"/>
    <w:rsid w:val="00902E5B"/>
    <w:rsid w:val="00905F2D"/>
    <w:rsid w:val="0090611F"/>
    <w:rsid w:val="009075D6"/>
    <w:rsid w:val="00914CC6"/>
    <w:rsid w:val="00916337"/>
    <w:rsid w:val="00924CFF"/>
    <w:rsid w:val="00931D46"/>
    <w:rsid w:val="00935F06"/>
    <w:rsid w:val="00936412"/>
    <w:rsid w:val="00954A4A"/>
    <w:rsid w:val="00983A23"/>
    <w:rsid w:val="00987265"/>
    <w:rsid w:val="009A7E3C"/>
    <w:rsid w:val="009B43D1"/>
    <w:rsid w:val="009C4982"/>
    <w:rsid w:val="009D0A57"/>
    <w:rsid w:val="009D176C"/>
    <w:rsid w:val="009D1885"/>
    <w:rsid w:val="009D6521"/>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1493A"/>
    <w:rsid w:val="00A17541"/>
    <w:rsid w:val="00A212AC"/>
    <w:rsid w:val="00A33C96"/>
    <w:rsid w:val="00A347AF"/>
    <w:rsid w:val="00A52949"/>
    <w:rsid w:val="00A53FC7"/>
    <w:rsid w:val="00A55004"/>
    <w:rsid w:val="00A55884"/>
    <w:rsid w:val="00A57AAA"/>
    <w:rsid w:val="00A64377"/>
    <w:rsid w:val="00A662B2"/>
    <w:rsid w:val="00A707AE"/>
    <w:rsid w:val="00A70CFF"/>
    <w:rsid w:val="00A872A7"/>
    <w:rsid w:val="00A952A8"/>
    <w:rsid w:val="00AA2956"/>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95F"/>
    <w:rsid w:val="00B31D61"/>
    <w:rsid w:val="00B37B48"/>
    <w:rsid w:val="00B4664F"/>
    <w:rsid w:val="00B57677"/>
    <w:rsid w:val="00B7121A"/>
    <w:rsid w:val="00B71AC4"/>
    <w:rsid w:val="00B77AF0"/>
    <w:rsid w:val="00B829D0"/>
    <w:rsid w:val="00B924BC"/>
    <w:rsid w:val="00B94078"/>
    <w:rsid w:val="00B95D06"/>
    <w:rsid w:val="00BA29B6"/>
    <w:rsid w:val="00BA46E3"/>
    <w:rsid w:val="00BA7ABC"/>
    <w:rsid w:val="00BA7D26"/>
    <w:rsid w:val="00BB13E5"/>
    <w:rsid w:val="00BB32B3"/>
    <w:rsid w:val="00BB3CB5"/>
    <w:rsid w:val="00BB3D28"/>
    <w:rsid w:val="00BB79C6"/>
    <w:rsid w:val="00BC2D1F"/>
    <w:rsid w:val="00BC375F"/>
    <w:rsid w:val="00BD19A8"/>
    <w:rsid w:val="00BD4880"/>
    <w:rsid w:val="00BE1855"/>
    <w:rsid w:val="00BE35AE"/>
    <w:rsid w:val="00BF00F2"/>
    <w:rsid w:val="00BF3826"/>
    <w:rsid w:val="00BF6347"/>
    <w:rsid w:val="00C00989"/>
    <w:rsid w:val="00C1459F"/>
    <w:rsid w:val="00C152C3"/>
    <w:rsid w:val="00C17451"/>
    <w:rsid w:val="00C179BC"/>
    <w:rsid w:val="00C34DFB"/>
    <w:rsid w:val="00C503A3"/>
    <w:rsid w:val="00C566C9"/>
    <w:rsid w:val="00C65F0C"/>
    <w:rsid w:val="00C74614"/>
    <w:rsid w:val="00C843AC"/>
    <w:rsid w:val="00C854C0"/>
    <w:rsid w:val="00C92973"/>
    <w:rsid w:val="00C930BE"/>
    <w:rsid w:val="00C96864"/>
    <w:rsid w:val="00CA021D"/>
    <w:rsid w:val="00CA3AA7"/>
    <w:rsid w:val="00CA5357"/>
    <w:rsid w:val="00CB1995"/>
    <w:rsid w:val="00CB1D20"/>
    <w:rsid w:val="00CD4F4E"/>
    <w:rsid w:val="00CD77B2"/>
    <w:rsid w:val="00CE15EC"/>
    <w:rsid w:val="00CE32D5"/>
    <w:rsid w:val="00CF4668"/>
    <w:rsid w:val="00D118D6"/>
    <w:rsid w:val="00D1573E"/>
    <w:rsid w:val="00D16733"/>
    <w:rsid w:val="00D17CD1"/>
    <w:rsid w:val="00D24C21"/>
    <w:rsid w:val="00D24EDB"/>
    <w:rsid w:val="00D25042"/>
    <w:rsid w:val="00D26C84"/>
    <w:rsid w:val="00D31328"/>
    <w:rsid w:val="00D364F7"/>
    <w:rsid w:val="00D402BF"/>
    <w:rsid w:val="00D447AD"/>
    <w:rsid w:val="00D5165F"/>
    <w:rsid w:val="00D51BC1"/>
    <w:rsid w:val="00D5354D"/>
    <w:rsid w:val="00D62F12"/>
    <w:rsid w:val="00D76F8F"/>
    <w:rsid w:val="00D857EB"/>
    <w:rsid w:val="00D86040"/>
    <w:rsid w:val="00D91FE2"/>
    <w:rsid w:val="00D96980"/>
    <w:rsid w:val="00DA2B55"/>
    <w:rsid w:val="00DA3710"/>
    <w:rsid w:val="00DA658B"/>
    <w:rsid w:val="00DB3B15"/>
    <w:rsid w:val="00DE0EB6"/>
    <w:rsid w:val="00DE2247"/>
    <w:rsid w:val="00DF3896"/>
    <w:rsid w:val="00DF4D0B"/>
    <w:rsid w:val="00E02FB2"/>
    <w:rsid w:val="00E055F3"/>
    <w:rsid w:val="00E0617F"/>
    <w:rsid w:val="00E11332"/>
    <w:rsid w:val="00E242AB"/>
    <w:rsid w:val="00E247BC"/>
    <w:rsid w:val="00E347C9"/>
    <w:rsid w:val="00E374DA"/>
    <w:rsid w:val="00E41A8C"/>
    <w:rsid w:val="00E4469D"/>
    <w:rsid w:val="00E549D1"/>
    <w:rsid w:val="00E622E1"/>
    <w:rsid w:val="00E633B3"/>
    <w:rsid w:val="00E6424B"/>
    <w:rsid w:val="00E75142"/>
    <w:rsid w:val="00E75235"/>
    <w:rsid w:val="00E805CE"/>
    <w:rsid w:val="00E90D16"/>
    <w:rsid w:val="00E90DAA"/>
    <w:rsid w:val="00E91819"/>
    <w:rsid w:val="00E9248A"/>
    <w:rsid w:val="00E97D1F"/>
    <w:rsid w:val="00EA49EB"/>
    <w:rsid w:val="00EB00D3"/>
    <w:rsid w:val="00EB3AEF"/>
    <w:rsid w:val="00EB4214"/>
    <w:rsid w:val="00EB49CF"/>
    <w:rsid w:val="00EB69FF"/>
    <w:rsid w:val="00ED6755"/>
    <w:rsid w:val="00F02456"/>
    <w:rsid w:val="00F02CF4"/>
    <w:rsid w:val="00F04A6C"/>
    <w:rsid w:val="00F11E8C"/>
    <w:rsid w:val="00F16C8B"/>
    <w:rsid w:val="00F21CF9"/>
    <w:rsid w:val="00F25567"/>
    <w:rsid w:val="00F27DFE"/>
    <w:rsid w:val="00F330CB"/>
    <w:rsid w:val="00F336E0"/>
    <w:rsid w:val="00F36C18"/>
    <w:rsid w:val="00F37767"/>
    <w:rsid w:val="00F37927"/>
    <w:rsid w:val="00F43609"/>
    <w:rsid w:val="00F452DC"/>
    <w:rsid w:val="00F474B1"/>
    <w:rsid w:val="00F50197"/>
    <w:rsid w:val="00F51255"/>
    <w:rsid w:val="00F534BE"/>
    <w:rsid w:val="00F56501"/>
    <w:rsid w:val="00F63B79"/>
    <w:rsid w:val="00F80ADB"/>
    <w:rsid w:val="00F82FFC"/>
    <w:rsid w:val="00F83B2B"/>
    <w:rsid w:val="00FA0548"/>
    <w:rsid w:val="00FA0FB9"/>
    <w:rsid w:val="00FA1AB7"/>
    <w:rsid w:val="00FA667A"/>
    <w:rsid w:val="00FB585C"/>
    <w:rsid w:val="00FC3624"/>
    <w:rsid w:val="00FC4B93"/>
    <w:rsid w:val="00FC4BA0"/>
    <w:rsid w:val="00FD6834"/>
    <w:rsid w:val="00FD6B1A"/>
    <w:rsid w:val="00FE0D65"/>
    <w:rsid w:val="00FE1A16"/>
    <w:rsid w:val="00FE4221"/>
    <w:rsid w:val="00FE527B"/>
    <w:rsid w:val="00FE5867"/>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styleId="UnresolvedMention">
    <w:name w:val="Unresolved Mention"/>
    <w:basedOn w:val="DefaultParagraphFont"/>
    <w:uiPriority w:val="99"/>
    <w:semiHidden/>
    <w:unhideWhenUsed/>
    <w:rsid w:val="00A662B2"/>
    <w:rPr>
      <w:color w:val="605E5C"/>
      <w:shd w:val="clear" w:color="auto" w:fill="E1DFDD"/>
    </w:rPr>
  </w:style>
  <w:style w:type="character" w:styleId="FollowedHyperlink">
    <w:name w:val="FollowedHyperlink"/>
    <w:basedOn w:val="DefaultParagraphFont"/>
    <w:uiPriority w:val="99"/>
    <w:semiHidden/>
    <w:unhideWhenUsed/>
    <w:rsid w:val="00DF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8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medium.com/@nicholas.w.swift/easy-a-star-pathfinding-7e6689c7f7b2" TargetMode="External"/><Relationship Id="rId5" Type="http://schemas.openxmlformats.org/officeDocument/2006/relationships/numbering" Target="numbering.xml"/><Relationship Id="rId61" Type="http://schemas.openxmlformats.org/officeDocument/2006/relationships/hyperlink" Target="http://idm-lab.org/bib/abstracts/papers/aaai02b.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file:///C:\Users\donal\Desktop\FYP_Pathfinding\Documents\repor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cs.cmu.edu/~ggordon/likhachev-etal.anytime-dstar.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encyclopedia.pub/entry/2424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ore.ac.uk/download/pdf/235050716.pdf"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ri.cmu.edu/pub_files/pub3/stentz_anthony__tony__1994_2/stentz_anthony__tony__1994_2.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175</TotalTime>
  <Pages>20</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375</cp:revision>
  <dcterms:created xsi:type="dcterms:W3CDTF">2022-12-14T17:29:00Z</dcterms:created>
  <dcterms:modified xsi:type="dcterms:W3CDTF">2023-04-15T21:26:00Z</dcterms:modified>
</cp:coreProperties>
</file>